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30"/>
        <w:gridCol w:w="4677"/>
      </w:tblGrid>
      <w:tr w:rsidR="00E5418C" w:rsidRPr="00D00F9B" w:rsidTr="002C5B2A">
        <w:trPr>
          <w:cantSplit/>
          <w:trHeight w:val="391"/>
          <w:jc w:val="center"/>
        </w:trPr>
        <w:tc>
          <w:tcPr>
            <w:tcW w:w="4930" w:type="dxa"/>
            <w:vAlign w:val="center"/>
          </w:tcPr>
          <w:p w:rsidR="00E5418C" w:rsidRPr="00923687" w:rsidRDefault="00E5418C" w:rsidP="00E5418C">
            <w:pPr>
              <w:rPr>
                <w:rFonts w:ascii="Calibri" w:hAnsi="Calibri" w:cs="Calibri"/>
              </w:rPr>
            </w:pPr>
            <w:r w:rsidRPr="00923687">
              <w:rPr>
                <w:rFonts w:ascii="Calibri" w:hAnsi="Calibri" w:cs="Calibri"/>
                <w:b/>
              </w:rPr>
              <w:t>Emetteur :</w:t>
            </w:r>
            <w:r w:rsidRPr="00923687">
              <w:rPr>
                <w:rFonts w:ascii="Calibri" w:hAnsi="Calibri" w:cs="Calibri"/>
              </w:rPr>
              <w:t xml:space="preserve"> instance, direction</w:t>
            </w:r>
            <w:r w:rsidR="00CC1FBF" w:rsidRPr="00923687">
              <w:rPr>
                <w:rFonts w:ascii="Calibri" w:hAnsi="Calibri" w:cs="Calibri"/>
              </w:rPr>
              <w:t xml:space="preserve">, groupe  travail </w:t>
            </w:r>
          </w:p>
        </w:tc>
        <w:tc>
          <w:tcPr>
            <w:tcW w:w="4677" w:type="dxa"/>
            <w:vAlign w:val="center"/>
          </w:tcPr>
          <w:p w:rsidR="00E5418C" w:rsidRPr="00923687" w:rsidRDefault="00E5418C" w:rsidP="00E5418C">
            <w:pPr>
              <w:rPr>
                <w:rFonts w:ascii="Calibri" w:hAnsi="Calibri" w:cs="Calibri"/>
                <w:b/>
              </w:rPr>
            </w:pPr>
            <w:r w:rsidRPr="00923687">
              <w:rPr>
                <w:rFonts w:ascii="Calibri" w:hAnsi="Calibri" w:cs="Calibri"/>
                <w:b/>
              </w:rPr>
              <w:t xml:space="preserve">Validation : </w:t>
            </w:r>
            <w:r w:rsidRPr="00923687">
              <w:rPr>
                <w:rFonts w:ascii="Calibri" w:hAnsi="Calibri" w:cs="Calibri"/>
              </w:rPr>
              <w:t xml:space="preserve">direction, instance… </w:t>
            </w:r>
          </w:p>
        </w:tc>
      </w:tr>
      <w:tr w:rsidR="00E5418C" w:rsidRPr="008E35AD" w:rsidTr="002C5B2A">
        <w:trPr>
          <w:cantSplit/>
          <w:trHeight w:val="349"/>
          <w:jc w:val="center"/>
        </w:trPr>
        <w:tc>
          <w:tcPr>
            <w:tcW w:w="9607" w:type="dxa"/>
            <w:gridSpan w:val="2"/>
            <w:vAlign w:val="center"/>
          </w:tcPr>
          <w:p w:rsidR="00E5418C" w:rsidRPr="00923687" w:rsidRDefault="00E5418C" w:rsidP="00E5418C">
            <w:pPr>
              <w:rPr>
                <w:rFonts w:ascii="Calibri" w:hAnsi="Calibri" w:cs="Calibri"/>
              </w:rPr>
            </w:pPr>
            <w:r w:rsidRPr="00923687">
              <w:rPr>
                <w:rFonts w:ascii="Calibri" w:hAnsi="Calibri" w:cs="Calibri"/>
                <w:b/>
              </w:rPr>
              <w:t xml:space="preserve">Destinataire : </w:t>
            </w:r>
            <w:r w:rsidR="00CC1FBF" w:rsidRPr="00923687">
              <w:rPr>
                <w:rFonts w:ascii="Calibri" w:hAnsi="Calibri" w:cs="Calibri"/>
              </w:rPr>
              <w:t>unités, fonctions concernées…</w:t>
            </w:r>
          </w:p>
        </w:tc>
      </w:tr>
    </w:tbl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662044252"/>
        <w:docPartObj>
          <w:docPartGallery w:val="Table of Contents"/>
          <w:docPartUnique/>
        </w:docPartObj>
      </w:sdtPr>
      <w:sdtEndPr>
        <w:rPr>
          <w:rFonts w:ascii="Malgun Gothic Semilight" w:hAnsi="Malgun Gothic Semilight"/>
          <w:b/>
          <w:bCs/>
        </w:rPr>
      </w:sdtEndPr>
      <w:sdtContent>
        <w:p w:rsidR="00C92AD2" w:rsidRDefault="00C92AD2">
          <w:pPr>
            <w:pStyle w:val="En-ttedetabledesmatires"/>
          </w:pPr>
          <w:r>
            <w:t>Table des matières</w:t>
          </w:r>
        </w:p>
        <w:p w:rsidR="00C31CE5" w:rsidRDefault="00C92AD2">
          <w:pPr>
            <w:pStyle w:val="TM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5106235" w:history="1">
            <w:r w:rsidR="00C31CE5" w:rsidRPr="00446E46">
              <w:rPr>
                <w:rStyle w:val="Lienhypertexte"/>
                <w:noProof/>
              </w:rPr>
              <w:t>1</w:t>
            </w:r>
            <w:r w:rsidR="00C31C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1CE5" w:rsidRPr="00446E46">
              <w:rPr>
                <w:rStyle w:val="Lienhypertexte"/>
                <w:noProof/>
              </w:rPr>
              <w:t>Objet et champ d'application</w:t>
            </w:r>
            <w:r w:rsidR="00C31CE5">
              <w:rPr>
                <w:noProof/>
                <w:webHidden/>
              </w:rPr>
              <w:tab/>
            </w:r>
            <w:r w:rsidR="00C31CE5">
              <w:rPr>
                <w:noProof/>
                <w:webHidden/>
              </w:rPr>
              <w:fldChar w:fldCharType="begin"/>
            </w:r>
            <w:r w:rsidR="00C31CE5">
              <w:rPr>
                <w:noProof/>
                <w:webHidden/>
              </w:rPr>
              <w:instrText xml:space="preserve"> PAGEREF _Toc45106235 \h </w:instrText>
            </w:r>
            <w:r w:rsidR="00C31CE5">
              <w:rPr>
                <w:noProof/>
                <w:webHidden/>
              </w:rPr>
            </w:r>
            <w:r w:rsidR="00C31CE5">
              <w:rPr>
                <w:noProof/>
                <w:webHidden/>
              </w:rPr>
              <w:fldChar w:fldCharType="separate"/>
            </w:r>
            <w:r w:rsidR="00C31CE5">
              <w:rPr>
                <w:noProof/>
                <w:webHidden/>
              </w:rPr>
              <w:t>2</w:t>
            </w:r>
            <w:r w:rsidR="00C31CE5"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36" w:history="1">
            <w:r w:rsidRPr="00446E46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Contenu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37" w:history="1">
            <w:r w:rsidRPr="00446E46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Matériel et réactifs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38" w:history="1">
            <w:r w:rsidRPr="00446E46">
              <w:rPr>
                <w:rStyle w:val="Lienhypertexte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Reverse Transcription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39" w:history="1">
            <w:r w:rsidRPr="00446E46">
              <w:rPr>
                <w:rStyle w:val="Lienhypertexte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PCR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0" w:history="1">
            <w:r w:rsidRPr="00446E46">
              <w:rPr>
                <w:rStyle w:val="Lienhypertexte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End-prep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1" w:history="1">
            <w:r w:rsidRPr="00446E46">
              <w:rPr>
                <w:rStyle w:val="Lienhypertexte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Ligation des barcodes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2" w:history="1">
            <w:r w:rsidRPr="00446E46">
              <w:rPr>
                <w:rStyle w:val="Lienhypertexte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Librairies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3" w:history="1">
            <w:r w:rsidRPr="00446E46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1 : Extraction 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4" w:history="1">
            <w:r w:rsidRPr="00446E46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2 : Reverse transcription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5" w:history="1">
            <w:r w:rsidRPr="00446E46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3 : PCR, purification sur billes et dosage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6" w:history="1">
            <w:r w:rsidRPr="00446E46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4 : End 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7" w:history="1">
            <w:r w:rsidRPr="00446E46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5 : Ligation des barecodes, purification et dosage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8" w:history="1">
            <w:r w:rsidRPr="00446E46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6 : Ligation des adaptateurs purification et dosage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CE5" w:rsidRDefault="00C31CE5">
          <w:pPr>
            <w:pStyle w:val="TM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06249" w:history="1">
            <w:r w:rsidRPr="00446E46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6E46">
              <w:rPr>
                <w:rStyle w:val="Lienhypertexte"/>
                <w:noProof/>
              </w:rPr>
              <w:t>Etape 7 : Connexion du MinIT, e</w:t>
            </w:r>
            <w:r w:rsidRPr="00446E46">
              <w:rPr>
                <w:rStyle w:val="Lienhypertexte"/>
                <w:noProof/>
              </w:rPr>
              <w:t>t</w:t>
            </w:r>
            <w:r w:rsidRPr="00446E46">
              <w:rPr>
                <w:rStyle w:val="Lienhypertexte"/>
                <w:noProof/>
              </w:rPr>
              <w:t xml:space="preserve"> chargement de la FlowCell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_Toc45106249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AD2" w:rsidRDefault="00C92AD2">
          <w:r>
            <w:rPr>
              <w:b/>
              <w:bCs/>
            </w:rPr>
            <w:fldChar w:fldCharType="end"/>
          </w:r>
        </w:p>
      </w:sdtContent>
    </w:sdt>
    <w:p w:rsidR="00C92AD2" w:rsidRDefault="00C92AD2">
      <w:pPr>
        <w:rPr>
          <w:rFonts w:ascii="Calibri" w:hAnsi="Calibri" w:cs="Arial"/>
          <w:b/>
          <w:bCs/>
          <w:color w:val="00B5EF"/>
          <w:kern w:val="32"/>
          <w:sz w:val="28"/>
          <w:szCs w:val="32"/>
        </w:rPr>
      </w:pPr>
      <w:r>
        <w:rPr>
          <w:color w:val="00B5EF"/>
        </w:rPr>
        <w:br w:type="page"/>
      </w:r>
      <w:bookmarkStart w:id="0" w:name="_GoBack"/>
      <w:bookmarkEnd w:id="0"/>
    </w:p>
    <w:p w:rsidR="00394AA7" w:rsidRDefault="00394AA7" w:rsidP="00A200EF">
      <w:pPr>
        <w:pStyle w:val="Titre1"/>
        <w:rPr>
          <w:color w:val="00B5EF"/>
        </w:rPr>
      </w:pPr>
      <w:bookmarkStart w:id="1" w:name="_Toc45106235"/>
      <w:r w:rsidRPr="006A6E11">
        <w:rPr>
          <w:color w:val="00B5EF"/>
        </w:rPr>
        <w:lastRenderedPageBreak/>
        <w:t>Objet et champ d'application</w:t>
      </w:r>
      <w:bookmarkEnd w:id="1"/>
      <w:r w:rsidR="003C0EAB">
        <w:rPr>
          <w:color w:val="00B5EF"/>
        </w:rPr>
        <w:t xml:space="preserve"> </w:t>
      </w:r>
    </w:p>
    <w:p w:rsidR="003C0EAB" w:rsidRPr="003C0EAB" w:rsidRDefault="003C0EAB" w:rsidP="003C0EAB">
      <w:pPr>
        <w:rPr>
          <w:rFonts w:eastAsia="Malgun Gothic Semilight" w:cs="Malgun Gothic Semilight"/>
        </w:rPr>
      </w:pPr>
      <w:r w:rsidRPr="003C0EAB">
        <w:rPr>
          <w:rFonts w:eastAsia="Malgun Gothic Semilight" w:cs="Malgun Gothic Semilight"/>
        </w:rPr>
        <w:t xml:space="preserve">Ce MO décrit les différentes étapes du protocole </w:t>
      </w:r>
      <w:r w:rsidR="007B3C2B">
        <w:rPr>
          <w:rFonts w:eastAsia="Malgun Gothic Semilight" w:cs="Malgun Gothic Semilight"/>
        </w:rPr>
        <w:t>ARTIC</w:t>
      </w:r>
      <w:r w:rsidRPr="003C0EAB">
        <w:rPr>
          <w:rFonts w:eastAsia="Malgun Gothic Semilight" w:cs="Malgun Gothic Semilight"/>
        </w:rPr>
        <w:t xml:space="preserve"> pour le séquençage </w:t>
      </w:r>
      <w:r w:rsidR="007B3C2B">
        <w:rPr>
          <w:rFonts w:eastAsia="Malgun Gothic Semilight" w:cs="Malgun Gothic Semilight"/>
        </w:rPr>
        <w:t>du SARS-</w:t>
      </w:r>
      <w:proofErr w:type="spellStart"/>
      <w:r w:rsidR="007B3C2B">
        <w:rPr>
          <w:rFonts w:eastAsia="Malgun Gothic Semilight" w:cs="Malgun Gothic Semilight"/>
        </w:rPr>
        <w:t>CoV</w:t>
      </w:r>
      <w:proofErr w:type="spellEnd"/>
      <w:r w:rsidR="007B3C2B">
        <w:rPr>
          <w:rFonts w:eastAsia="Malgun Gothic Semilight" w:cs="Malgun Gothic Semilight"/>
        </w:rPr>
        <w:t xml:space="preserve"> 2 sur </w:t>
      </w:r>
      <w:proofErr w:type="spellStart"/>
      <w:r w:rsidR="007B3C2B">
        <w:rPr>
          <w:rFonts w:eastAsia="Malgun Gothic Semilight" w:cs="Malgun Gothic Semilight"/>
        </w:rPr>
        <w:t>MinION</w:t>
      </w:r>
      <w:proofErr w:type="spellEnd"/>
      <w:r w:rsidR="007B3C2B">
        <w:rPr>
          <w:rFonts w:eastAsia="Malgun Gothic Semilight" w:cs="Malgun Gothic Semilight"/>
        </w:rPr>
        <w:t xml:space="preserve"> de </w:t>
      </w:r>
      <w:proofErr w:type="spellStart"/>
      <w:r w:rsidR="007B3C2B">
        <w:rPr>
          <w:rFonts w:eastAsia="Malgun Gothic Semilight" w:cs="Malgun Gothic Semilight"/>
        </w:rPr>
        <w:t>Nanopore</w:t>
      </w:r>
      <w:proofErr w:type="spellEnd"/>
      <w:r w:rsidRPr="003C0EAB">
        <w:rPr>
          <w:rFonts w:eastAsia="Malgun Gothic Semilight" w:cs="Malgun Gothic Semilight"/>
        </w:rPr>
        <w:t xml:space="preserve">. </w:t>
      </w:r>
    </w:p>
    <w:p w:rsidR="003C0EAB" w:rsidRPr="003C0EAB" w:rsidRDefault="003C0EAB" w:rsidP="003C0EAB">
      <w:pPr>
        <w:rPr>
          <w:rFonts w:eastAsia="Malgun Gothic Semilight" w:cs="Malgun Gothic Semilight"/>
        </w:rPr>
      </w:pPr>
      <w:r w:rsidRPr="003C0EAB">
        <w:rPr>
          <w:rFonts w:eastAsia="Malgun Gothic Semilight" w:cs="Malgun Gothic Semilight"/>
        </w:rPr>
        <w:t>Il s’applique à l’ensemble du personnel susceptible de faire du séquençage</w:t>
      </w:r>
      <w:r w:rsidR="007B3C2B">
        <w:rPr>
          <w:rFonts w:eastAsia="Malgun Gothic Semilight" w:cs="Malgun Gothic Semilight"/>
        </w:rPr>
        <w:t xml:space="preserve"> </w:t>
      </w:r>
      <w:proofErr w:type="spellStart"/>
      <w:r w:rsidR="007B3C2B">
        <w:rPr>
          <w:rFonts w:eastAsia="Malgun Gothic Semilight" w:cs="Malgun Gothic Semilight"/>
        </w:rPr>
        <w:t>Nanopore</w:t>
      </w:r>
      <w:proofErr w:type="spellEnd"/>
      <w:r w:rsidRPr="003C0EAB">
        <w:rPr>
          <w:rFonts w:eastAsia="Malgun Gothic Semilight" w:cs="Malgun Gothic Semilight"/>
        </w:rPr>
        <w:t xml:space="preserve">. </w:t>
      </w:r>
    </w:p>
    <w:p w:rsidR="0065337D" w:rsidRDefault="0065337D" w:rsidP="00A200EF">
      <w:pPr>
        <w:pStyle w:val="Titre1"/>
        <w:rPr>
          <w:color w:val="00B5EF"/>
        </w:rPr>
      </w:pPr>
      <w:bookmarkStart w:id="2" w:name="_Toc45106236"/>
      <w:r w:rsidRPr="006A6E11">
        <w:rPr>
          <w:color w:val="00B5EF"/>
        </w:rPr>
        <w:t>Contenu du document</w:t>
      </w:r>
      <w:bookmarkEnd w:id="2"/>
    </w:p>
    <w:p w:rsidR="003C0EAB" w:rsidRDefault="003C0EAB" w:rsidP="003C0EAB">
      <w:pPr>
        <w:pStyle w:val="Titre2"/>
      </w:pPr>
      <w:bookmarkStart w:id="3" w:name="_Toc45106237"/>
      <w:r>
        <w:t>Matériel et réactifs</w:t>
      </w:r>
      <w:bookmarkEnd w:id="3"/>
    </w:p>
    <w:p w:rsidR="00FF1BAE" w:rsidRDefault="00FF1BAE" w:rsidP="00FF1BAE">
      <w:pPr>
        <w:sectPr w:rsidR="00FF1BAE" w:rsidSect="002C5B2A">
          <w:headerReference w:type="default" r:id="rId8"/>
          <w:footerReference w:type="default" r:id="rId9"/>
          <w:pgSz w:w="11906" w:h="16838" w:code="9"/>
          <w:pgMar w:top="851" w:right="1134" w:bottom="851" w:left="1134" w:header="567" w:footer="567" w:gutter="0"/>
          <w:cols w:space="708"/>
          <w:docGrid w:linePitch="360"/>
        </w:sectPr>
      </w:pPr>
    </w:p>
    <w:p w:rsidR="00FF1BAE" w:rsidRDefault="00FF1BAE" w:rsidP="00FF1BAE">
      <w:r>
        <w:t xml:space="preserve">Ethanol absolu </w:t>
      </w:r>
    </w:p>
    <w:p w:rsidR="00FF1BAE" w:rsidRDefault="00FF1BAE" w:rsidP="00FF1BAE">
      <w:r>
        <w:t xml:space="preserve">Eau </w:t>
      </w:r>
      <w:r w:rsidR="002109B1">
        <w:t>nuclease</w:t>
      </w:r>
      <w:r>
        <w:t>-free</w:t>
      </w:r>
    </w:p>
    <w:p w:rsidR="00FF1BAE" w:rsidRDefault="00FF1BAE" w:rsidP="00FF1BAE">
      <w:r>
        <w:t xml:space="preserve">Billes </w:t>
      </w:r>
      <w:proofErr w:type="spellStart"/>
      <w:r>
        <w:t>Agencourt</w:t>
      </w:r>
      <w:proofErr w:type="spellEnd"/>
      <w:r>
        <w:t xml:space="preserve"> AMPure XP</w:t>
      </w:r>
    </w:p>
    <w:p w:rsidR="00FF1BAE" w:rsidRDefault="00FF1BAE" w:rsidP="00FF1BAE">
      <w:r>
        <w:t>Barrettes + bouchons</w:t>
      </w:r>
    </w:p>
    <w:p w:rsidR="00FF1BAE" w:rsidRDefault="00FF1BAE" w:rsidP="00FF1BAE">
      <w:r>
        <w:t xml:space="preserve">Tubes 1,5mL </w:t>
      </w:r>
      <w:proofErr w:type="spellStart"/>
      <w:r>
        <w:t>LoBind</w:t>
      </w:r>
      <w:proofErr w:type="spellEnd"/>
    </w:p>
    <w:p w:rsidR="00EE19F4" w:rsidRDefault="00EE19F4" w:rsidP="00FF1BAE">
      <w:r>
        <w:t>Pipettes + cônes</w:t>
      </w:r>
    </w:p>
    <w:p w:rsidR="00FF1BAE" w:rsidRDefault="00FF1BAE" w:rsidP="00FF1BAE">
      <w:r>
        <w:t xml:space="preserve">Extracteur </w:t>
      </w:r>
      <w:proofErr w:type="spellStart"/>
      <w:r>
        <w:t>eMag</w:t>
      </w:r>
      <w:proofErr w:type="spellEnd"/>
      <w:r w:rsidR="00905DFF">
        <w:t xml:space="preserve"> + tubes de lyse</w:t>
      </w:r>
    </w:p>
    <w:p w:rsidR="00FF1BAE" w:rsidRDefault="00FF1BAE" w:rsidP="00FF1BAE">
      <w:r>
        <w:t xml:space="preserve">Thermocycler </w:t>
      </w:r>
    </w:p>
    <w:p w:rsidR="00FF1BAE" w:rsidRDefault="00FF1BAE" w:rsidP="00FF1BAE">
      <w:r>
        <w:t xml:space="preserve">Agitateur / vortex </w:t>
      </w:r>
    </w:p>
    <w:p w:rsidR="00EE19F4" w:rsidRDefault="007B3C2B" w:rsidP="00FF1BAE">
      <w:r>
        <w:t>Centrifugeuses tubes/barrettes</w:t>
      </w:r>
    </w:p>
    <w:p w:rsidR="00FF1BAE" w:rsidRDefault="00EE19F4" w:rsidP="00FF1BAE">
      <w:r>
        <w:t xml:space="preserve">Portoirs magnétiques </w:t>
      </w:r>
      <w:r w:rsidR="00FF1BAE">
        <w:t>tubes</w:t>
      </w:r>
      <w:r>
        <w:t xml:space="preserve"> </w:t>
      </w:r>
    </w:p>
    <w:p w:rsidR="00CC6B4A" w:rsidRDefault="00FF1BAE" w:rsidP="00FF1BAE">
      <w:r>
        <w:t xml:space="preserve">Séquenceur </w:t>
      </w:r>
      <w:proofErr w:type="spellStart"/>
      <w:r w:rsidR="007B3C2B">
        <w:t>MinION</w:t>
      </w:r>
      <w:proofErr w:type="spellEnd"/>
      <w:r w:rsidR="007B3C2B">
        <w:t xml:space="preserve"> </w:t>
      </w:r>
      <w:proofErr w:type="spellStart"/>
      <w:r w:rsidR="007B3C2B">
        <w:t>Nanopore</w:t>
      </w:r>
      <w:proofErr w:type="spellEnd"/>
      <w:r w:rsidR="00D070D1">
        <w:t xml:space="preserve"> + </w:t>
      </w:r>
      <w:proofErr w:type="spellStart"/>
      <w:r w:rsidR="00D070D1">
        <w:t>MinIT</w:t>
      </w:r>
      <w:proofErr w:type="spellEnd"/>
    </w:p>
    <w:p w:rsidR="007B3C2B" w:rsidRDefault="007B3C2B" w:rsidP="00FF1BAE">
      <w:r>
        <w:t xml:space="preserve">Kit Qubit </w:t>
      </w:r>
      <w:proofErr w:type="spellStart"/>
      <w:r w:rsidR="00CC6B4A">
        <w:t>dsDNA</w:t>
      </w:r>
      <w:proofErr w:type="spellEnd"/>
      <w:r w:rsidR="00CC6B4A">
        <w:t xml:space="preserve"> HS </w:t>
      </w:r>
      <w:proofErr w:type="spellStart"/>
      <w:r w:rsidR="00CC6B4A">
        <w:t>assay</w:t>
      </w:r>
      <w:proofErr w:type="spellEnd"/>
      <w:r w:rsidR="00CC6B4A">
        <w:t xml:space="preserve"> kit</w:t>
      </w:r>
    </w:p>
    <w:p w:rsidR="00FF1BAE" w:rsidRDefault="007B3C2B" w:rsidP="00FF1BAE">
      <w:pPr>
        <w:sectPr w:rsidR="00FF1BAE" w:rsidSect="00FF1BAE">
          <w:type w:val="continuous"/>
          <w:pgSz w:w="11906" w:h="16838" w:code="9"/>
          <w:pgMar w:top="851" w:right="1134" w:bottom="851" w:left="1134" w:header="567" w:footer="567" w:gutter="0"/>
          <w:cols w:num="2" w:space="708"/>
          <w:docGrid w:linePitch="360"/>
        </w:sectPr>
      </w:pPr>
      <w:r>
        <w:t xml:space="preserve">Kit Qubit </w:t>
      </w:r>
      <w:proofErr w:type="spellStart"/>
      <w:r>
        <w:t>dsDNA</w:t>
      </w:r>
      <w:proofErr w:type="spellEnd"/>
      <w:r>
        <w:t xml:space="preserve"> BR </w:t>
      </w:r>
      <w:proofErr w:type="spellStart"/>
      <w:r>
        <w:t>assay</w:t>
      </w:r>
      <w:proofErr w:type="spellEnd"/>
      <w:r>
        <w:t xml:space="preserve"> kit</w:t>
      </w:r>
    </w:p>
    <w:p w:rsidR="00FF1BAE" w:rsidRPr="00FF1BAE" w:rsidRDefault="00FF1BAE" w:rsidP="00FF1BAE"/>
    <w:p w:rsidR="00FF1BAE" w:rsidRDefault="007B3C2B" w:rsidP="00FF1BAE">
      <w:pPr>
        <w:pStyle w:val="Titre3"/>
      </w:pPr>
      <w:bookmarkStart w:id="4" w:name="_Toc45106238"/>
      <w:r>
        <w:t>Reverse Transcription</w:t>
      </w:r>
      <w:bookmarkEnd w:id="4"/>
    </w:p>
    <w:tbl>
      <w:tblPr>
        <w:tblStyle w:val="TableauListe1Clair-Accentuation1"/>
        <w:tblW w:w="5000" w:type="pct"/>
        <w:jc w:val="center"/>
        <w:tblLook w:val="04A0" w:firstRow="1" w:lastRow="0" w:firstColumn="1" w:lastColumn="0" w:noHBand="0" w:noVBand="1"/>
      </w:tblPr>
      <w:tblGrid>
        <w:gridCol w:w="4252"/>
        <w:gridCol w:w="2269"/>
        <w:gridCol w:w="1417"/>
        <w:gridCol w:w="1700"/>
      </w:tblGrid>
      <w:tr w:rsidR="007B3C2B" w:rsidTr="00210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pct"/>
            <w:vAlign w:val="center"/>
          </w:tcPr>
          <w:p w:rsidR="007B3C2B" w:rsidRDefault="007B3C2B" w:rsidP="009D793D">
            <w:pPr>
              <w:jc w:val="center"/>
            </w:pPr>
            <w:r>
              <w:t>Nom du réactif</w:t>
            </w:r>
          </w:p>
        </w:tc>
        <w:tc>
          <w:tcPr>
            <w:tcW w:w="1177" w:type="pct"/>
            <w:vAlign w:val="center"/>
          </w:tcPr>
          <w:p w:rsidR="007B3C2B" w:rsidRDefault="007B3C2B" w:rsidP="009D7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735" w:type="pct"/>
            <w:vAlign w:val="center"/>
          </w:tcPr>
          <w:p w:rsidR="007B3C2B" w:rsidRDefault="007B3C2B" w:rsidP="009D7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Référence</w:t>
            </w:r>
          </w:p>
        </w:tc>
        <w:tc>
          <w:tcPr>
            <w:tcW w:w="882" w:type="pct"/>
            <w:vAlign w:val="center"/>
          </w:tcPr>
          <w:p w:rsidR="007B3C2B" w:rsidRDefault="007B3C2B" w:rsidP="009D7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T°C de stockage</w:t>
            </w:r>
          </w:p>
        </w:tc>
      </w:tr>
      <w:tr w:rsidR="007B3C2B" w:rsidTr="00210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pct"/>
            <w:vAlign w:val="center"/>
          </w:tcPr>
          <w:p w:rsidR="007B3C2B" w:rsidRPr="003C0EAB" w:rsidRDefault="007B3C2B" w:rsidP="009D79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Random</w:t>
            </w:r>
            <w:proofErr w:type="spellEnd"/>
            <w:r>
              <w:rPr>
                <w:b w:val="0"/>
              </w:rPr>
              <w:t xml:space="preserve"> primer mix</w:t>
            </w:r>
            <w:r w:rsidR="00853F7B">
              <w:rPr>
                <w:b w:val="0"/>
              </w:rPr>
              <w:t xml:space="preserve"> (60µM)</w:t>
            </w:r>
          </w:p>
        </w:tc>
        <w:tc>
          <w:tcPr>
            <w:tcW w:w="1177" w:type="pct"/>
            <w:vAlign w:val="center"/>
          </w:tcPr>
          <w:p w:rsidR="007B3C2B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735" w:type="pct"/>
            <w:vAlign w:val="center"/>
          </w:tcPr>
          <w:p w:rsidR="007B3C2B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S1330</w:t>
            </w:r>
          </w:p>
        </w:tc>
        <w:tc>
          <w:tcPr>
            <w:tcW w:w="882" w:type="pct"/>
            <w:vAlign w:val="center"/>
          </w:tcPr>
          <w:p w:rsidR="007B3C2B" w:rsidRDefault="007B3C2B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7B3C2B" w:rsidTr="002109B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pct"/>
            <w:vAlign w:val="center"/>
          </w:tcPr>
          <w:p w:rsidR="007B3C2B" w:rsidRDefault="007B3C2B" w:rsidP="009D79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dNTP</w:t>
            </w:r>
            <w:proofErr w:type="spellEnd"/>
            <w:r>
              <w:rPr>
                <w:b w:val="0"/>
              </w:rPr>
              <w:t xml:space="preserve"> solution (10mM)</w:t>
            </w:r>
          </w:p>
        </w:tc>
        <w:tc>
          <w:tcPr>
            <w:tcW w:w="1177" w:type="pct"/>
            <w:vAlign w:val="center"/>
          </w:tcPr>
          <w:p w:rsidR="007B3C2B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735" w:type="pct"/>
            <w:vAlign w:val="center"/>
          </w:tcPr>
          <w:p w:rsidR="007B3C2B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N0447</w:t>
            </w:r>
          </w:p>
        </w:tc>
        <w:tc>
          <w:tcPr>
            <w:tcW w:w="882" w:type="pct"/>
            <w:vAlign w:val="center"/>
          </w:tcPr>
          <w:p w:rsidR="007B3C2B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9D793D" w:rsidTr="00210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pct"/>
            <w:vAlign w:val="center"/>
          </w:tcPr>
          <w:p w:rsidR="009D793D" w:rsidRPr="003C0EAB" w:rsidRDefault="002109B1" w:rsidP="009D793D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Kit </w:t>
            </w:r>
            <w:proofErr w:type="spellStart"/>
            <w:r w:rsidR="009D793D">
              <w:rPr>
                <w:b w:val="0"/>
              </w:rPr>
              <w:t>SuperScript</w:t>
            </w:r>
            <w:proofErr w:type="spellEnd"/>
            <w:r w:rsidR="009D793D">
              <w:rPr>
                <w:b w:val="0"/>
              </w:rPr>
              <w:t xml:space="preserve"> IV reverse </w:t>
            </w:r>
            <w:proofErr w:type="spellStart"/>
            <w:r w:rsidR="009D793D">
              <w:rPr>
                <w:b w:val="0"/>
              </w:rPr>
              <w:t>trancriptase</w:t>
            </w:r>
            <w:proofErr w:type="spellEnd"/>
          </w:p>
        </w:tc>
        <w:tc>
          <w:tcPr>
            <w:tcW w:w="1177" w:type="pct"/>
            <w:vAlign w:val="center"/>
          </w:tcPr>
          <w:p w:rsidR="009D793D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ThermoFisher</w:t>
            </w:r>
            <w:proofErr w:type="spellEnd"/>
            <w:r>
              <w:t xml:space="preserve"> </w:t>
            </w:r>
            <w:proofErr w:type="spellStart"/>
            <w:r>
              <w:t>Scientifc</w:t>
            </w:r>
            <w:proofErr w:type="spellEnd"/>
          </w:p>
        </w:tc>
        <w:tc>
          <w:tcPr>
            <w:tcW w:w="735" w:type="pct"/>
            <w:vAlign w:val="center"/>
          </w:tcPr>
          <w:p w:rsidR="009D793D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18090010</w:t>
            </w:r>
          </w:p>
        </w:tc>
        <w:tc>
          <w:tcPr>
            <w:tcW w:w="882" w:type="pct"/>
            <w:vAlign w:val="center"/>
          </w:tcPr>
          <w:p w:rsidR="009D793D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9D793D" w:rsidTr="002109B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pct"/>
            <w:vAlign w:val="center"/>
          </w:tcPr>
          <w:p w:rsidR="009D793D" w:rsidRDefault="009D793D" w:rsidP="009D79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RNaseOUT</w:t>
            </w:r>
            <w:proofErr w:type="spellEnd"/>
            <w:r>
              <w:rPr>
                <w:b w:val="0"/>
              </w:rPr>
              <w:t xml:space="preserve"> (40U/µL)</w:t>
            </w:r>
          </w:p>
        </w:tc>
        <w:tc>
          <w:tcPr>
            <w:tcW w:w="1177" w:type="pct"/>
            <w:vAlign w:val="center"/>
          </w:tcPr>
          <w:p w:rsidR="009D793D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Life technologies</w:t>
            </w:r>
          </w:p>
        </w:tc>
        <w:tc>
          <w:tcPr>
            <w:tcW w:w="735" w:type="pct"/>
            <w:vAlign w:val="center"/>
          </w:tcPr>
          <w:p w:rsidR="009D793D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10777019</w:t>
            </w:r>
          </w:p>
        </w:tc>
        <w:tc>
          <w:tcPr>
            <w:tcW w:w="882" w:type="pct"/>
            <w:vAlign w:val="center"/>
          </w:tcPr>
          <w:p w:rsidR="009D793D" w:rsidRDefault="009D793D" w:rsidP="009D7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</w:tbl>
    <w:p w:rsidR="00FF1BAE" w:rsidRPr="00FF1BAE" w:rsidRDefault="00FF1BAE" w:rsidP="00FF1BAE"/>
    <w:p w:rsidR="00FF1BAE" w:rsidRDefault="00FF1BAE" w:rsidP="003C0EAB"/>
    <w:p w:rsidR="003C0EAB" w:rsidRDefault="009D793D" w:rsidP="00905DFF">
      <w:pPr>
        <w:pStyle w:val="Titre3"/>
      </w:pPr>
      <w:bookmarkStart w:id="5" w:name="_Toc45106239"/>
      <w:r>
        <w:t>PCR</w:t>
      </w:r>
      <w:bookmarkEnd w:id="5"/>
      <w:r>
        <w:t xml:space="preserve"> </w:t>
      </w:r>
    </w:p>
    <w:tbl>
      <w:tblPr>
        <w:tblStyle w:val="TableauListe1Clair-Accentuation1"/>
        <w:tblW w:w="5000" w:type="pct"/>
        <w:jc w:val="center"/>
        <w:tblLook w:val="04A0" w:firstRow="1" w:lastRow="0" w:firstColumn="1" w:lastColumn="0" w:noHBand="0" w:noVBand="1"/>
      </w:tblPr>
      <w:tblGrid>
        <w:gridCol w:w="4536"/>
        <w:gridCol w:w="1985"/>
        <w:gridCol w:w="1417"/>
        <w:gridCol w:w="1700"/>
      </w:tblGrid>
      <w:tr w:rsidR="009D793D" w:rsidTr="00210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9D793D" w:rsidRDefault="009D793D" w:rsidP="00BF6650">
            <w:pPr>
              <w:jc w:val="center"/>
            </w:pPr>
            <w:r>
              <w:t>Nom du réactif</w:t>
            </w:r>
          </w:p>
        </w:tc>
        <w:tc>
          <w:tcPr>
            <w:tcW w:w="1030" w:type="pct"/>
            <w:vAlign w:val="center"/>
          </w:tcPr>
          <w:p w:rsidR="009D793D" w:rsidRDefault="009D793D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735" w:type="pct"/>
            <w:vAlign w:val="center"/>
          </w:tcPr>
          <w:p w:rsidR="009D793D" w:rsidRDefault="009D793D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Référence</w:t>
            </w:r>
          </w:p>
        </w:tc>
        <w:tc>
          <w:tcPr>
            <w:tcW w:w="882" w:type="pct"/>
            <w:vAlign w:val="center"/>
          </w:tcPr>
          <w:p w:rsidR="009D793D" w:rsidRDefault="009D793D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T°C de stockage</w:t>
            </w:r>
          </w:p>
        </w:tc>
      </w:tr>
      <w:tr w:rsidR="009D793D" w:rsidTr="00210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9D793D" w:rsidRPr="003C0EAB" w:rsidRDefault="009D793D" w:rsidP="00BF6650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Covid-19 </w:t>
            </w:r>
            <w:proofErr w:type="spellStart"/>
            <w:r>
              <w:rPr>
                <w:b w:val="0"/>
              </w:rPr>
              <w:t>primers</w:t>
            </w:r>
            <w:proofErr w:type="spellEnd"/>
            <w:r>
              <w:rPr>
                <w:b w:val="0"/>
              </w:rPr>
              <w:t xml:space="preserve"> (100µM)</w:t>
            </w:r>
          </w:p>
        </w:tc>
        <w:tc>
          <w:tcPr>
            <w:tcW w:w="1030" w:type="pct"/>
            <w:vAlign w:val="center"/>
          </w:tcPr>
          <w:p w:rsidR="009D793D" w:rsidRDefault="009D793D" w:rsidP="009D7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735" w:type="pct"/>
            <w:vAlign w:val="center"/>
          </w:tcPr>
          <w:p w:rsidR="009D793D" w:rsidRDefault="009D793D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82" w:type="pct"/>
            <w:vAlign w:val="center"/>
          </w:tcPr>
          <w:p w:rsidR="009D793D" w:rsidRDefault="009D793D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2109B1" w:rsidTr="002109B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2109B1" w:rsidRDefault="002109B1" w:rsidP="00BF6650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Kit Q5 Hot Start High </w:t>
            </w:r>
            <w:proofErr w:type="spellStart"/>
            <w:r>
              <w:rPr>
                <w:b w:val="0"/>
              </w:rPr>
              <w:t>Fidelity</w:t>
            </w:r>
            <w:proofErr w:type="spellEnd"/>
            <w:r>
              <w:rPr>
                <w:b w:val="0"/>
              </w:rPr>
              <w:t xml:space="preserve"> </w:t>
            </w:r>
          </w:p>
        </w:tc>
        <w:tc>
          <w:tcPr>
            <w:tcW w:w="1030" w:type="pct"/>
            <w:vAlign w:val="center"/>
          </w:tcPr>
          <w:p w:rsidR="002109B1" w:rsidRDefault="002109B1" w:rsidP="002109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735" w:type="pct"/>
            <w:vAlign w:val="center"/>
          </w:tcPr>
          <w:p w:rsidR="002109B1" w:rsidRDefault="002109B1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M0493</w:t>
            </w:r>
          </w:p>
        </w:tc>
        <w:tc>
          <w:tcPr>
            <w:tcW w:w="882" w:type="pct"/>
            <w:vAlign w:val="center"/>
          </w:tcPr>
          <w:p w:rsidR="002109B1" w:rsidRDefault="002109B1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</w:tbl>
    <w:p w:rsidR="009D793D" w:rsidRDefault="009D793D" w:rsidP="009D793D"/>
    <w:p w:rsidR="009D793D" w:rsidRDefault="002109B1" w:rsidP="002109B1">
      <w:pPr>
        <w:pStyle w:val="Titre3"/>
      </w:pPr>
      <w:bookmarkStart w:id="6" w:name="_Toc45106240"/>
      <w:r>
        <w:t>End-</w:t>
      </w:r>
      <w:proofErr w:type="spellStart"/>
      <w:r>
        <w:t>prep</w:t>
      </w:r>
      <w:bookmarkEnd w:id="6"/>
      <w:proofErr w:type="spellEnd"/>
    </w:p>
    <w:tbl>
      <w:tblPr>
        <w:tblStyle w:val="TableauListe1Clair-Accentuation1"/>
        <w:tblW w:w="5000" w:type="pct"/>
        <w:jc w:val="center"/>
        <w:tblLook w:val="04A0" w:firstRow="1" w:lastRow="0" w:firstColumn="1" w:lastColumn="0" w:noHBand="0" w:noVBand="1"/>
      </w:tblPr>
      <w:tblGrid>
        <w:gridCol w:w="4536"/>
        <w:gridCol w:w="1985"/>
        <w:gridCol w:w="1417"/>
        <w:gridCol w:w="1700"/>
      </w:tblGrid>
      <w:tr w:rsidR="002109B1" w:rsidTr="00210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2109B1" w:rsidRDefault="002109B1" w:rsidP="00BF6650">
            <w:pPr>
              <w:jc w:val="center"/>
            </w:pPr>
            <w:r>
              <w:t>Nom du réactif</w:t>
            </w:r>
          </w:p>
        </w:tc>
        <w:tc>
          <w:tcPr>
            <w:tcW w:w="1030" w:type="pct"/>
            <w:vAlign w:val="center"/>
          </w:tcPr>
          <w:p w:rsidR="002109B1" w:rsidRDefault="002109B1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735" w:type="pct"/>
            <w:vAlign w:val="center"/>
          </w:tcPr>
          <w:p w:rsidR="002109B1" w:rsidRDefault="002109B1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Référence</w:t>
            </w:r>
          </w:p>
        </w:tc>
        <w:tc>
          <w:tcPr>
            <w:tcW w:w="882" w:type="pct"/>
            <w:vAlign w:val="center"/>
          </w:tcPr>
          <w:p w:rsidR="002109B1" w:rsidRDefault="002109B1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T°C de stockage</w:t>
            </w:r>
          </w:p>
        </w:tc>
      </w:tr>
      <w:tr w:rsidR="002109B1" w:rsidTr="00210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2109B1" w:rsidRPr="003C0EAB" w:rsidRDefault="002109B1" w:rsidP="00BF6650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Kit </w:t>
            </w:r>
            <w:proofErr w:type="spellStart"/>
            <w:r>
              <w:rPr>
                <w:b w:val="0"/>
              </w:rPr>
              <w:t>NEBNext</w:t>
            </w:r>
            <w:proofErr w:type="spellEnd"/>
            <w:r>
              <w:rPr>
                <w:b w:val="0"/>
              </w:rPr>
              <w:t xml:space="preserve"> Ultra II End </w:t>
            </w:r>
            <w:proofErr w:type="spellStart"/>
            <w:r>
              <w:rPr>
                <w:b w:val="0"/>
              </w:rPr>
              <w:t>repair</w:t>
            </w:r>
            <w:proofErr w:type="spellEnd"/>
            <w:r>
              <w:rPr>
                <w:b w:val="0"/>
              </w:rPr>
              <w:t>/</w:t>
            </w:r>
            <w:proofErr w:type="spellStart"/>
            <w:r>
              <w:rPr>
                <w:b w:val="0"/>
              </w:rPr>
              <w:t>dA-tailing</w:t>
            </w:r>
            <w:proofErr w:type="spellEnd"/>
            <w:r>
              <w:rPr>
                <w:b w:val="0"/>
              </w:rPr>
              <w:t xml:space="preserve"> Module</w:t>
            </w:r>
          </w:p>
        </w:tc>
        <w:tc>
          <w:tcPr>
            <w:tcW w:w="1030" w:type="pct"/>
            <w:vAlign w:val="center"/>
          </w:tcPr>
          <w:p w:rsidR="002109B1" w:rsidRDefault="002109B1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735" w:type="pct"/>
            <w:vAlign w:val="center"/>
          </w:tcPr>
          <w:p w:rsidR="002109B1" w:rsidRDefault="002109B1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E7546</w:t>
            </w:r>
          </w:p>
        </w:tc>
        <w:tc>
          <w:tcPr>
            <w:tcW w:w="882" w:type="pct"/>
            <w:vAlign w:val="center"/>
          </w:tcPr>
          <w:p w:rsidR="002109B1" w:rsidRDefault="002109B1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</w:tbl>
    <w:p w:rsidR="002109B1" w:rsidRPr="002109B1" w:rsidRDefault="002109B1" w:rsidP="002109B1"/>
    <w:p w:rsidR="00FF1BAE" w:rsidRDefault="00FF1BAE" w:rsidP="003C0EAB"/>
    <w:p w:rsidR="00853F7B" w:rsidRDefault="00853F7B" w:rsidP="003C0EAB"/>
    <w:p w:rsidR="00853F7B" w:rsidRDefault="00853F7B" w:rsidP="003C0EAB"/>
    <w:p w:rsidR="002109B1" w:rsidRDefault="002109B1" w:rsidP="002109B1">
      <w:pPr>
        <w:pStyle w:val="Titre3"/>
      </w:pPr>
      <w:bookmarkStart w:id="7" w:name="_Toc45106241"/>
      <w:r>
        <w:lastRenderedPageBreak/>
        <w:t xml:space="preserve">Ligation des </w:t>
      </w:r>
      <w:proofErr w:type="spellStart"/>
      <w:r>
        <w:t>barcodes</w:t>
      </w:r>
      <w:bookmarkEnd w:id="7"/>
      <w:proofErr w:type="spellEnd"/>
    </w:p>
    <w:tbl>
      <w:tblPr>
        <w:tblStyle w:val="TableauListe1Clair-Accentuation1"/>
        <w:tblW w:w="5000" w:type="pct"/>
        <w:jc w:val="center"/>
        <w:tblLook w:val="04A0" w:firstRow="1" w:lastRow="0" w:firstColumn="1" w:lastColumn="0" w:noHBand="0" w:noVBand="1"/>
      </w:tblPr>
      <w:tblGrid>
        <w:gridCol w:w="4536"/>
        <w:gridCol w:w="1985"/>
        <w:gridCol w:w="1417"/>
        <w:gridCol w:w="1700"/>
      </w:tblGrid>
      <w:tr w:rsidR="0040133F" w:rsidTr="00BF66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40133F" w:rsidRDefault="0040133F" w:rsidP="00BF6650">
            <w:pPr>
              <w:jc w:val="center"/>
            </w:pPr>
            <w:r>
              <w:t>Nom du réactif</w:t>
            </w:r>
          </w:p>
        </w:tc>
        <w:tc>
          <w:tcPr>
            <w:tcW w:w="1030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735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Référence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T°C de stockage</w:t>
            </w:r>
          </w:p>
        </w:tc>
      </w:tr>
      <w:tr w:rsidR="0040133F" w:rsidTr="00BF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40133F" w:rsidRPr="003C0EAB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Kit </w:t>
            </w:r>
            <w:proofErr w:type="spellStart"/>
            <w:r>
              <w:rPr>
                <w:b w:val="0"/>
              </w:rPr>
              <w:t>NEBNext</w:t>
            </w:r>
            <w:proofErr w:type="spellEnd"/>
            <w:r>
              <w:rPr>
                <w:b w:val="0"/>
              </w:rPr>
              <w:t xml:space="preserve"> Ultra II Ligation Module</w:t>
            </w:r>
          </w:p>
        </w:tc>
        <w:tc>
          <w:tcPr>
            <w:tcW w:w="1030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735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E7595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40133F" w:rsidTr="00BF66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40133F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Native </w:t>
            </w:r>
            <w:proofErr w:type="spellStart"/>
            <w:r>
              <w:rPr>
                <w:b w:val="0"/>
              </w:rPr>
              <w:t>Barcoding</w:t>
            </w:r>
            <w:proofErr w:type="spellEnd"/>
            <w:r>
              <w:rPr>
                <w:b w:val="0"/>
              </w:rPr>
              <w:t xml:space="preserve"> Expansion 1 – 12 (+AMII)</w:t>
            </w:r>
          </w:p>
        </w:tc>
        <w:tc>
          <w:tcPr>
            <w:tcW w:w="1030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735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EXP-NBD104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40133F" w:rsidTr="00BF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40133F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Native </w:t>
            </w:r>
            <w:proofErr w:type="spellStart"/>
            <w:r>
              <w:rPr>
                <w:b w:val="0"/>
              </w:rPr>
              <w:t>Barcoding</w:t>
            </w:r>
            <w:proofErr w:type="spellEnd"/>
            <w:r>
              <w:rPr>
                <w:b w:val="0"/>
              </w:rPr>
              <w:t xml:space="preserve"> Expansion 13 – 24 (+AMII)</w:t>
            </w:r>
          </w:p>
        </w:tc>
        <w:tc>
          <w:tcPr>
            <w:tcW w:w="1030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735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EXP-NBD114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40133F" w:rsidTr="00BF66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pct"/>
            <w:vAlign w:val="center"/>
          </w:tcPr>
          <w:p w:rsidR="0040133F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>Short Fragment Buffer (SFB)</w:t>
            </w:r>
          </w:p>
        </w:tc>
        <w:tc>
          <w:tcPr>
            <w:tcW w:w="1030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735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EXP-SFB001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</w:tbl>
    <w:p w:rsidR="002109B1" w:rsidRPr="002109B1" w:rsidRDefault="002109B1" w:rsidP="002109B1"/>
    <w:p w:rsidR="00FF1BAE" w:rsidRDefault="00EE6481" w:rsidP="0083683B">
      <w:pPr>
        <w:pStyle w:val="Titre3"/>
      </w:pPr>
      <w:bookmarkStart w:id="8" w:name="_Toc45106242"/>
      <w:r>
        <w:t>Librairies</w:t>
      </w:r>
      <w:bookmarkEnd w:id="8"/>
    </w:p>
    <w:tbl>
      <w:tblPr>
        <w:tblStyle w:val="TableauListe1Clair-Accentuation1"/>
        <w:tblW w:w="5000" w:type="pct"/>
        <w:jc w:val="center"/>
        <w:tblLook w:val="04A0" w:firstRow="1" w:lastRow="0" w:firstColumn="1" w:lastColumn="0" w:noHBand="0" w:noVBand="1"/>
      </w:tblPr>
      <w:tblGrid>
        <w:gridCol w:w="4395"/>
        <w:gridCol w:w="1984"/>
        <w:gridCol w:w="1559"/>
        <w:gridCol w:w="1700"/>
      </w:tblGrid>
      <w:tr w:rsidR="0040133F" w:rsidTr="00A81D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0" w:type="pct"/>
            <w:vAlign w:val="center"/>
          </w:tcPr>
          <w:p w:rsidR="0040133F" w:rsidRDefault="0040133F" w:rsidP="00BF6650">
            <w:pPr>
              <w:jc w:val="center"/>
            </w:pPr>
            <w:r>
              <w:t>Nom du réactif</w:t>
            </w:r>
          </w:p>
        </w:tc>
        <w:tc>
          <w:tcPr>
            <w:tcW w:w="1029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Fournisseur</w:t>
            </w:r>
          </w:p>
        </w:tc>
        <w:tc>
          <w:tcPr>
            <w:tcW w:w="809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Référence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T°C de stockage</w:t>
            </w:r>
          </w:p>
        </w:tc>
      </w:tr>
      <w:tr w:rsidR="0040133F" w:rsidTr="00A81D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0" w:type="pct"/>
            <w:vAlign w:val="center"/>
          </w:tcPr>
          <w:p w:rsidR="0040133F" w:rsidRPr="003C0EAB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Kit </w:t>
            </w:r>
            <w:proofErr w:type="spellStart"/>
            <w:r>
              <w:rPr>
                <w:b w:val="0"/>
              </w:rPr>
              <w:t>NEBNext</w:t>
            </w:r>
            <w:proofErr w:type="spellEnd"/>
            <w:r>
              <w:rPr>
                <w:b w:val="0"/>
              </w:rPr>
              <w:t xml:space="preserve"> Quick Ligation Module</w:t>
            </w:r>
          </w:p>
        </w:tc>
        <w:tc>
          <w:tcPr>
            <w:tcW w:w="1029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NEB</w:t>
            </w:r>
          </w:p>
        </w:tc>
        <w:tc>
          <w:tcPr>
            <w:tcW w:w="809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E6056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40133F" w:rsidTr="00A81DF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0" w:type="pct"/>
            <w:vAlign w:val="center"/>
          </w:tcPr>
          <w:p w:rsidR="0040133F" w:rsidRDefault="0040133F" w:rsidP="0040133F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Ligation </w:t>
            </w:r>
            <w:proofErr w:type="spellStart"/>
            <w:r>
              <w:rPr>
                <w:b w:val="0"/>
              </w:rPr>
              <w:t>Sequencing</w:t>
            </w:r>
            <w:proofErr w:type="spellEnd"/>
            <w:r>
              <w:rPr>
                <w:b w:val="0"/>
              </w:rPr>
              <w:t xml:space="preserve"> Kit contents</w:t>
            </w:r>
          </w:p>
        </w:tc>
        <w:tc>
          <w:tcPr>
            <w:tcW w:w="1029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809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SQK-LSK109</w:t>
            </w:r>
          </w:p>
        </w:tc>
        <w:tc>
          <w:tcPr>
            <w:tcW w:w="882" w:type="pct"/>
            <w:vAlign w:val="center"/>
          </w:tcPr>
          <w:p w:rsidR="0040133F" w:rsidRDefault="0040133F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EE6481" w:rsidTr="00A81D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0" w:type="pct"/>
            <w:vAlign w:val="center"/>
          </w:tcPr>
          <w:p w:rsidR="00EE6481" w:rsidRPr="003C0EAB" w:rsidRDefault="00EE6481" w:rsidP="00EE6481">
            <w:pPr>
              <w:jc w:val="center"/>
              <w:rPr>
                <w:b w:val="0"/>
              </w:rPr>
            </w:pPr>
            <w:r>
              <w:rPr>
                <w:b w:val="0"/>
              </w:rPr>
              <w:t>FlowCell Priming Kit contents</w:t>
            </w:r>
          </w:p>
        </w:tc>
        <w:tc>
          <w:tcPr>
            <w:tcW w:w="1029" w:type="pct"/>
            <w:vAlign w:val="center"/>
          </w:tcPr>
          <w:p w:rsidR="00EE6481" w:rsidRDefault="00EE6481" w:rsidP="00EE6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809" w:type="pct"/>
            <w:vAlign w:val="center"/>
          </w:tcPr>
          <w:p w:rsidR="00EE6481" w:rsidRDefault="00EE6481" w:rsidP="00EE6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EXP-FLP002</w:t>
            </w:r>
          </w:p>
        </w:tc>
        <w:tc>
          <w:tcPr>
            <w:tcW w:w="882" w:type="pct"/>
            <w:vAlign w:val="center"/>
          </w:tcPr>
          <w:p w:rsidR="00EE6481" w:rsidRDefault="00EE6481" w:rsidP="00EE6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-20°C</w:t>
            </w:r>
          </w:p>
        </w:tc>
      </w:tr>
      <w:tr w:rsidR="00A81DF8" w:rsidTr="00A81DF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0" w:type="pct"/>
            <w:vAlign w:val="center"/>
          </w:tcPr>
          <w:p w:rsidR="00A81DF8" w:rsidRDefault="00A81DF8" w:rsidP="00EE6481">
            <w:pPr>
              <w:jc w:val="center"/>
              <w:rPr>
                <w:b w:val="0"/>
              </w:rPr>
            </w:pPr>
            <w:r>
              <w:rPr>
                <w:b w:val="0"/>
              </w:rPr>
              <w:t>FlowCell</w:t>
            </w:r>
          </w:p>
        </w:tc>
        <w:tc>
          <w:tcPr>
            <w:tcW w:w="1029" w:type="pct"/>
            <w:vAlign w:val="center"/>
          </w:tcPr>
          <w:p w:rsidR="00A81DF8" w:rsidRDefault="00A81DF8" w:rsidP="00EE6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Nanopore</w:t>
            </w:r>
            <w:proofErr w:type="spellEnd"/>
          </w:p>
        </w:tc>
        <w:tc>
          <w:tcPr>
            <w:tcW w:w="809" w:type="pct"/>
            <w:vAlign w:val="center"/>
          </w:tcPr>
          <w:p w:rsidR="00A81DF8" w:rsidRDefault="00A81DF8" w:rsidP="00EE6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FLO-MIN106D</w:t>
            </w:r>
          </w:p>
        </w:tc>
        <w:tc>
          <w:tcPr>
            <w:tcW w:w="882" w:type="pct"/>
            <w:vAlign w:val="center"/>
          </w:tcPr>
          <w:p w:rsidR="00A81DF8" w:rsidRDefault="00A81DF8" w:rsidP="00EE6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+4°C</w:t>
            </w:r>
          </w:p>
        </w:tc>
      </w:tr>
    </w:tbl>
    <w:p w:rsidR="004A7CE5" w:rsidRDefault="004A7CE5" w:rsidP="003C0EAB"/>
    <w:p w:rsidR="00FF1BAE" w:rsidRDefault="00FF1BAE" w:rsidP="00FF1BAE">
      <w:pPr>
        <w:pStyle w:val="Titre2"/>
      </w:pPr>
      <w:bookmarkStart w:id="9" w:name="_Toc45106243"/>
      <w:r>
        <w:t xml:space="preserve">Etape 1 : Extraction </w:t>
      </w:r>
      <w:r w:rsidR="00821A47">
        <w:t>ARN</w:t>
      </w:r>
      <w:bookmarkEnd w:id="9"/>
    </w:p>
    <w:p w:rsidR="00FF1BAE" w:rsidRDefault="00704D82" w:rsidP="00704D82">
      <w:pPr>
        <w:pStyle w:val="Paragraphedeliste"/>
        <w:numPr>
          <w:ilvl w:val="0"/>
          <w:numId w:val="45"/>
        </w:numPr>
      </w:pPr>
      <w:r>
        <w:t>Décongeler les échantillons primaires</w:t>
      </w:r>
    </w:p>
    <w:p w:rsidR="00704D82" w:rsidRDefault="00704D82" w:rsidP="00704D82">
      <w:pPr>
        <w:pStyle w:val="Paragraphedeliste"/>
        <w:numPr>
          <w:ilvl w:val="0"/>
          <w:numId w:val="45"/>
        </w:numPr>
      </w:pPr>
      <w:r>
        <w:t xml:space="preserve">Transférer </w:t>
      </w:r>
      <w:r w:rsidRPr="00F21684">
        <w:rPr>
          <w:b/>
        </w:rPr>
        <w:t>200µL</w:t>
      </w:r>
      <w:r>
        <w:t xml:space="preserve"> d’échantillons dans un tube de lyse </w:t>
      </w:r>
      <w:proofErr w:type="spellStart"/>
      <w:r>
        <w:t>eMag</w:t>
      </w:r>
      <w:proofErr w:type="spellEnd"/>
      <w:r>
        <w:t xml:space="preserve"> contenant 2mL de tampon de lyse</w:t>
      </w:r>
    </w:p>
    <w:p w:rsidR="00704D82" w:rsidRDefault="00704D82" w:rsidP="00704D82">
      <w:pPr>
        <w:pStyle w:val="Paragraphedeliste"/>
        <w:numPr>
          <w:ilvl w:val="0"/>
          <w:numId w:val="45"/>
        </w:numPr>
      </w:pPr>
      <w:r>
        <w:t xml:space="preserve">Procéder à l’extraction sur l’automate </w:t>
      </w:r>
    </w:p>
    <w:p w:rsidR="00704D82" w:rsidRDefault="00704D82" w:rsidP="003C0EAB">
      <w:pPr>
        <w:pStyle w:val="Paragraphedeliste"/>
        <w:numPr>
          <w:ilvl w:val="0"/>
          <w:numId w:val="45"/>
        </w:numPr>
      </w:pPr>
      <w:r>
        <w:t>Elution dans 50µL</w:t>
      </w:r>
    </w:p>
    <w:p w:rsidR="004A7CE5" w:rsidRDefault="004A7CE5" w:rsidP="00386861">
      <w:pPr>
        <w:pStyle w:val="Titre2"/>
      </w:pPr>
      <w:bookmarkStart w:id="10" w:name="_Toc45106244"/>
      <w:r>
        <w:t xml:space="preserve">Etape 2 : </w:t>
      </w:r>
      <w:r w:rsidR="00386861">
        <w:t>Reverse transcription</w:t>
      </w:r>
      <w:bookmarkEnd w:id="10"/>
    </w:p>
    <w:p w:rsidR="00853F7B" w:rsidRDefault="00853F7B" w:rsidP="00386861">
      <w:pPr>
        <w:rPr>
          <w:i/>
        </w:rPr>
      </w:pPr>
      <w:r>
        <w:rPr>
          <w:i/>
        </w:rPr>
        <w:t xml:space="preserve">Kit : </w:t>
      </w:r>
      <w:proofErr w:type="spellStart"/>
      <w:r>
        <w:rPr>
          <w:i/>
        </w:rPr>
        <w:t>SuperScript</w:t>
      </w:r>
      <w:proofErr w:type="spellEnd"/>
      <w:r>
        <w:rPr>
          <w:i/>
        </w:rPr>
        <w:t xml:space="preserve"> IV reverse transcriptase</w:t>
      </w:r>
    </w:p>
    <w:p w:rsidR="00386861" w:rsidRPr="00853F7B" w:rsidRDefault="00386861" w:rsidP="00386861">
      <w:pPr>
        <w:rPr>
          <w:i/>
        </w:rPr>
      </w:pPr>
      <w:r w:rsidRPr="00853F7B">
        <w:rPr>
          <w:i/>
        </w:rPr>
        <w:t xml:space="preserve">Input : </w:t>
      </w:r>
    </w:p>
    <w:tbl>
      <w:tblPr>
        <w:tblStyle w:val="TableauListe1Clair-Accentuation1"/>
        <w:tblW w:w="0" w:type="auto"/>
        <w:tblLook w:val="04A0" w:firstRow="1" w:lastRow="0" w:firstColumn="1" w:lastColumn="0" w:noHBand="0" w:noVBand="1"/>
      </w:tblPr>
      <w:tblGrid>
        <w:gridCol w:w="1701"/>
        <w:gridCol w:w="1559"/>
      </w:tblGrid>
      <w:tr w:rsidR="00386861" w:rsidTr="00386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386861" w:rsidRDefault="00386861" w:rsidP="00BF6650">
            <w:pPr>
              <w:jc w:val="right"/>
            </w:pPr>
            <w:r>
              <w:t>Ct (RT-</w:t>
            </w:r>
            <w:proofErr w:type="spellStart"/>
            <w:r>
              <w:t>qPCR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Dilution</w:t>
            </w:r>
          </w:p>
        </w:tc>
      </w:tr>
      <w:tr w:rsidR="00386861" w:rsidTr="0038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386861" w:rsidRDefault="00386861" w:rsidP="00BF6650">
            <w:pPr>
              <w:jc w:val="right"/>
            </w:pPr>
            <w:r>
              <w:t>18-35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86861" w:rsidRPr="00D51823" w:rsidTr="00386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15-18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</w:tr>
      <w:tr w:rsidR="00386861" w:rsidRPr="00D51823" w:rsidTr="0038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12-15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1/100</w:t>
            </w:r>
          </w:p>
        </w:tc>
      </w:tr>
    </w:tbl>
    <w:p w:rsidR="00386861" w:rsidRPr="00386861" w:rsidRDefault="00386861" w:rsidP="00386861"/>
    <w:p w:rsidR="004A7CE5" w:rsidRDefault="00386861" w:rsidP="004A7CE5">
      <w:pPr>
        <w:pStyle w:val="Paragraphedeliste"/>
        <w:numPr>
          <w:ilvl w:val="0"/>
          <w:numId w:val="21"/>
        </w:numPr>
      </w:pPr>
      <w:r>
        <w:t xml:space="preserve">Sur glace, mélanger dans des tubes de 0,2mL (ou barrettes)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386861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Default="00386861" w:rsidP="00BF6650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Volume (µL) </w:t>
            </w:r>
          </w:p>
        </w:tc>
      </w:tr>
      <w:tr w:rsidR="00386861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Default="00386861" w:rsidP="00BF6650">
            <w:pPr>
              <w:jc w:val="right"/>
            </w:pPr>
            <w:r>
              <w:t>ARN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386861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r w:rsidRPr="00386861">
              <w:rPr>
                <w:lang w:val="en-US"/>
              </w:rPr>
              <w:t xml:space="preserve">Random primer mix (60µM) 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6861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proofErr w:type="spellStart"/>
            <w:r w:rsidRPr="00386861">
              <w:rPr>
                <w:lang w:val="en-US"/>
              </w:rPr>
              <w:t>dNTPs</w:t>
            </w:r>
            <w:proofErr w:type="spellEnd"/>
            <w:r w:rsidRPr="00386861">
              <w:rPr>
                <w:lang w:val="en-US"/>
              </w:rPr>
              <w:t xml:space="preserve"> (10mM)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6861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D51823" w:rsidRDefault="00386861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386861" w:rsidRPr="00B7040E" w:rsidRDefault="00386861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</w:tr>
    </w:tbl>
    <w:p w:rsidR="00386861" w:rsidRDefault="00853F7B" w:rsidP="004A7CE5">
      <w:pPr>
        <w:pStyle w:val="Paragraphedeliste"/>
        <w:numPr>
          <w:ilvl w:val="0"/>
          <w:numId w:val="21"/>
        </w:numPr>
      </w:pPr>
      <w:r>
        <w:t>Incuber 5 minutes à 65°C (p</w:t>
      </w:r>
      <w:r w:rsidR="00386861">
        <w:t>rogramme ARTIC-RT-1)</w:t>
      </w:r>
    </w:p>
    <w:p w:rsidR="00853F7B" w:rsidRDefault="00386861" w:rsidP="003B5E3B">
      <w:pPr>
        <w:pStyle w:val="Paragraphedeliste"/>
        <w:numPr>
          <w:ilvl w:val="0"/>
          <w:numId w:val="21"/>
        </w:numPr>
      </w:pPr>
      <w:r>
        <w:t>Placer immédiatement dans la glace et laisser minimum 1 minute</w:t>
      </w:r>
    </w:p>
    <w:p w:rsidR="00853F7B" w:rsidRDefault="00853F7B" w:rsidP="00853F7B"/>
    <w:p w:rsidR="00386861" w:rsidRDefault="00386861" w:rsidP="003B5E3B">
      <w:pPr>
        <w:pStyle w:val="Paragraphedeliste"/>
        <w:numPr>
          <w:ilvl w:val="0"/>
          <w:numId w:val="21"/>
        </w:numPr>
      </w:pPr>
      <w:r>
        <w:lastRenderedPageBreak/>
        <w:t xml:space="preserve">Préparer le mix suivant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386861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Default="00386861" w:rsidP="00BF6650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Volume (µL) </w:t>
            </w:r>
          </w:p>
        </w:tc>
      </w:tr>
      <w:tr w:rsidR="00386861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Default="00386861" w:rsidP="00BF6650">
            <w:pPr>
              <w:jc w:val="right"/>
            </w:pPr>
            <w:proofErr w:type="spellStart"/>
            <w:r>
              <w:t>SuperScript</w:t>
            </w:r>
            <w:proofErr w:type="spellEnd"/>
            <w:r>
              <w:t xml:space="preserve"> IV Buffer (5X)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386861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DTT (100mM)</w:t>
            </w:r>
            <w:r w:rsidRPr="00386861">
              <w:rPr>
                <w:lang w:val="en-US"/>
              </w:rPr>
              <w:t xml:space="preserve"> 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6861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386861" w:rsidRDefault="00386861" w:rsidP="00BF6650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RNaseOUT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RNase</w:t>
            </w:r>
            <w:proofErr w:type="spellEnd"/>
            <w:r>
              <w:rPr>
                <w:lang w:val="en-US"/>
              </w:rPr>
              <w:t xml:space="preserve"> Inhibitor</w:t>
            </w:r>
          </w:p>
        </w:tc>
        <w:tc>
          <w:tcPr>
            <w:tcW w:w="1559" w:type="dxa"/>
          </w:tcPr>
          <w:p w:rsidR="00386861" w:rsidRPr="00D51823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6861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Default="00386861" w:rsidP="00BF6650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SuperScript</w:t>
            </w:r>
            <w:proofErr w:type="spellEnd"/>
            <w:r>
              <w:rPr>
                <w:lang w:val="en-US"/>
              </w:rPr>
              <w:t xml:space="preserve"> IV Reverse Transcriptase</w:t>
            </w:r>
          </w:p>
        </w:tc>
        <w:tc>
          <w:tcPr>
            <w:tcW w:w="1559" w:type="dxa"/>
          </w:tcPr>
          <w:p w:rsidR="00386861" w:rsidRDefault="00386861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86861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86861" w:rsidRPr="00D51823" w:rsidRDefault="00386861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386861" w:rsidRPr="00B7040E" w:rsidRDefault="00386861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</w:tr>
    </w:tbl>
    <w:p w:rsidR="00386861" w:rsidRDefault="00386861" w:rsidP="004A7CE5">
      <w:pPr>
        <w:pStyle w:val="Paragraphedeliste"/>
        <w:numPr>
          <w:ilvl w:val="0"/>
          <w:numId w:val="21"/>
        </w:numPr>
      </w:pPr>
      <w:r>
        <w:t>Ajouter 7µL de mix dans chaque tube</w:t>
      </w:r>
    </w:p>
    <w:p w:rsidR="00386861" w:rsidRDefault="00386861" w:rsidP="004A7CE5">
      <w:pPr>
        <w:pStyle w:val="Paragraphedeliste"/>
        <w:numPr>
          <w:ilvl w:val="0"/>
          <w:numId w:val="21"/>
        </w:numPr>
      </w:pPr>
      <w:r>
        <w:t>Incuber sur thermocycler (programme ARTIC-RT-2)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1551"/>
        <w:gridCol w:w="1426"/>
      </w:tblGrid>
      <w:tr w:rsidR="00D7445E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1" w:type="dxa"/>
            <w:vAlign w:val="center"/>
          </w:tcPr>
          <w:p w:rsidR="00D7445E" w:rsidRDefault="00D7445E" w:rsidP="00BF6650">
            <w:pPr>
              <w:jc w:val="center"/>
            </w:pPr>
            <w:r>
              <w:t>Temps</w:t>
            </w:r>
          </w:p>
        </w:tc>
        <w:tc>
          <w:tcPr>
            <w:tcW w:w="1426" w:type="dxa"/>
            <w:vAlign w:val="center"/>
          </w:tcPr>
          <w:p w:rsidR="00D7445E" w:rsidRDefault="00D7445E" w:rsidP="00BF66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Température</w:t>
            </w:r>
          </w:p>
        </w:tc>
      </w:tr>
      <w:tr w:rsidR="00D7445E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1" w:type="dxa"/>
            <w:vAlign w:val="center"/>
          </w:tcPr>
          <w:p w:rsidR="00D7445E" w:rsidRDefault="00D7445E" w:rsidP="00BF6650">
            <w:pPr>
              <w:jc w:val="center"/>
            </w:pPr>
            <w:r>
              <w:t>10 minutes</w:t>
            </w:r>
          </w:p>
        </w:tc>
        <w:tc>
          <w:tcPr>
            <w:tcW w:w="1426" w:type="dxa"/>
            <w:vAlign w:val="center"/>
          </w:tcPr>
          <w:p w:rsidR="00D7445E" w:rsidRDefault="00D7445E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23°C</w:t>
            </w:r>
          </w:p>
        </w:tc>
      </w:tr>
      <w:tr w:rsidR="00D7445E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1" w:type="dxa"/>
            <w:vAlign w:val="center"/>
          </w:tcPr>
          <w:p w:rsidR="00D7445E" w:rsidRDefault="00D7445E" w:rsidP="00BF6650">
            <w:pPr>
              <w:jc w:val="center"/>
            </w:pPr>
            <w:r>
              <w:t>20 minutes</w:t>
            </w:r>
          </w:p>
        </w:tc>
        <w:tc>
          <w:tcPr>
            <w:tcW w:w="1426" w:type="dxa"/>
            <w:vAlign w:val="center"/>
          </w:tcPr>
          <w:p w:rsidR="00D7445E" w:rsidRDefault="00D7445E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55°C</w:t>
            </w:r>
          </w:p>
        </w:tc>
      </w:tr>
      <w:tr w:rsidR="00D7445E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1" w:type="dxa"/>
            <w:vAlign w:val="center"/>
          </w:tcPr>
          <w:p w:rsidR="00D7445E" w:rsidRDefault="00D7445E" w:rsidP="00BF6650">
            <w:pPr>
              <w:jc w:val="center"/>
            </w:pPr>
            <w:r>
              <w:t>15 minutes</w:t>
            </w:r>
          </w:p>
        </w:tc>
        <w:tc>
          <w:tcPr>
            <w:tcW w:w="1426" w:type="dxa"/>
            <w:vAlign w:val="center"/>
          </w:tcPr>
          <w:p w:rsidR="00D7445E" w:rsidRDefault="00D7445E" w:rsidP="00BF6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80°C</w:t>
            </w:r>
          </w:p>
        </w:tc>
      </w:tr>
      <w:tr w:rsidR="00D7445E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1" w:type="dxa"/>
            <w:vAlign w:val="center"/>
          </w:tcPr>
          <w:p w:rsidR="00D7445E" w:rsidRDefault="00D7445E" w:rsidP="00BF6650">
            <w:pPr>
              <w:jc w:val="center"/>
            </w:pPr>
            <w:r>
              <w:sym w:font="Symbol" w:char="F0B5"/>
            </w:r>
          </w:p>
        </w:tc>
        <w:tc>
          <w:tcPr>
            <w:tcW w:w="1426" w:type="dxa"/>
            <w:vAlign w:val="center"/>
          </w:tcPr>
          <w:p w:rsidR="00D7445E" w:rsidRDefault="00D7445E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4°C</w:t>
            </w:r>
          </w:p>
        </w:tc>
      </w:tr>
    </w:tbl>
    <w:p w:rsidR="00D7445E" w:rsidRDefault="00D7445E" w:rsidP="00D7445E"/>
    <w:p w:rsidR="00FF1BAE" w:rsidRDefault="00B7040E" w:rsidP="003C0EAB">
      <w:pPr>
        <w:pStyle w:val="Titre2"/>
      </w:pPr>
      <w:bookmarkStart w:id="11" w:name="_Toc45106245"/>
      <w:r>
        <w:t>E</w:t>
      </w:r>
      <w:r w:rsidR="004A7CE5">
        <w:t>tape 3</w:t>
      </w:r>
      <w:r>
        <w:t xml:space="preserve"> : </w:t>
      </w:r>
      <w:r w:rsidR="00BF6650">
        <w:t>PCR,</w:t>
      </w:r>
      <w:r w:rsidR="00D7445E">
        <w:t xml:space="preserve"> purification sur billes</w:t>
      </w:r>
      <w:r w:rsidR="00BF6650">
        <w:t xml:space="preserve"> et dosage</w:t>
      </w:r>
      <w:bookmarkEnd w:id="11"/>
    </w:p>
    <w:p w:rsidR="00B7040E" w:rsidRPr="004A7CE5" w:rsidRDefault="00B7040E" w:rsidP="00B7040E">
      <w:pPr>
        <w:rPr>
          <w:i/>
          <w:lang w:val="en-US"/>
        </w:rPr>
      </w:pPr>
      <w:proofErr w:type="gramStart"/>
      <w:r w:rsidRPr="004A7CE5">
        <w:rPr>
          <w:i/>
          <w:lang w:val="en-US"/>
        </w:rPr>
        <w:t>Kit :</w:t>
      </w:r>
      <w:proofErr w:type="gramEnd"/>
      <w:r w:rsidRPr="004A7CE5">
        <w:rPr>
          <w:i/>
          <w:lang w:val="en-US"/>
        </w:rPr>
        <w:t xml:space="preserve"> </w:t>
      </w:r>
      <w:r w:rsidR="00D7445E">
        <w:rPr>
          <w:i/>
          <w:lang w:val="en-US"/>
        </w:rPr>
        <w:t>Q5 Hot Start High Fidelity - NEB</w:t>
      </w:r>
    </w:p>
    <w:p w:rsidR="00B7040E" w:rsidRDefault="00B7040E" w:rsidP="00B7040E"/>
    <w:p w:rsidR="00E51B30" w:rsidRDefault="00D7445E" w:rsidP="00D7445E">
      <w:pPr>
        <w:pStyle w:val="Paragraphedeliste"/>
        <w:numPr>
          <w:ilvl w:val="0"/>
          <w:numId w:val="18"/>
        </w:numPr>
      </w:pPr>
      <w:r>
        <w:t>Diluer à 10µM les pools de primer à 100µM</w:t>
      </w:r>
    </w:p>
    <w:p w:rsidR="00D7445E" w:rsidRDefault="00D7445E" w:rsidP="00D7445E">
      <w:pPr>
        <w:pStyle w:val="Paragraphedeliste"/>
        <w:numPr>
          <w:ilvl w:val="0"/>
          <w:numId w:val="18"/>
        </w:numPr>
      </w:pPr>
      <w:r>
        <w:t>Préparer le mix suivant :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D7445E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Default="00D7445E" w:rsidP="00BF6650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Volume (µL) </w:t>
            </w:r>
          </w:p>
        </w:tc>
      </w:tr>
      <w:tr w:rsidR="00D7445E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Default="00D7445E" w:rsidP="00BF6650">
            <w:pPr>
              <w:jc w:val="right"/>
            </w:pPr>
            <w:r>
              <w:t>Eau nuclease-free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13,05</w:t>
            </w:r>
          </w:p>
        </w:tc>
      </w:tr>
      <w:tr w:rsidR="00D7445E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Default="00D7445E" w:rsidP="00BF6650">
            <w:pPr>
              <w:jc w:val="right"/>
            </w:pPr>
            <w:r>
              <w:t xml:space="preserve">Q5 </w:t>
            </w:r>
            <w:proofErr w:type="spellStart"/>
            <w:r>
              <w:t>Reaction</w:t>
            </w:r>
            <w:proofErr w:type="spellEnd"/>
            <w:r>
              <w:t xml:space="preserve"> Buffer (5X)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D7445E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Pr="00386861" w:rsidRDefault="00D7445E" w:rsidP="00BF6650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dNTPs</w:t>
            </w:r>
            <w:proofErr w:type="spellEnd"/>
            <w:r>
              <w:rPr>
                <w:lang w:val="en-US"/>
              </w:rPr>
              <w:t xml:space="preserve"> (10mM)</w:t>
            </w:r>
            <w:r w:rsidRPr="00386861">
              <w:rPr>
                <w:lang w:val="en-US"/>
              </w:rPr>
              <w:t xml:space="preserve"> </w:t>
            </w:r>
          </w:p>
        </w:tc>
        <w:tc>
          <w:tcPr>
            <w:tcW w:w="1559" w:type="dxa"/>
          </w:tcPr>
          <w:p w:rsidR="00D7445E" w:rsidRPr="00D51823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D7445E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Pr="00386861" w:rsidRDefault="00D7445E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Q5 Hot Start High Fidelity polymerase</w:t>
            </w:r>
          </w:p>
        </w:tc>
        <w:tc>
          <w:tcPr>
            <w:tcW w:w="1559" w:type="dxa"/>
          </w:tcPr>
          <w:p w:rsidR="00D7445E" w:rsidRPr="00D51823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0,25</w:t>
            </w:r>
          </w:p>
        </w:tc>
      </w:tr>
      <w:tr w:rsidR="00D7445E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Default="00D7445E" w:rsidP="00D7445E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Primer pool </w:t>
            </w:r>
            <w:r w:rsidRPr="00D7445E">
              <w:rPr>
                <w:color w:val="00B050"/>
                <w:lang w:val="en-US"/>
              </w:rPr>
              <w:t>A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ou</w:t>
            </w:r>
            <w:proofErr w:type="spellEnd"/>
            <w:r>
              <w:rPr>
                <w:lang w:val="en-US"/>
              </w:rPr>
              <w:t xml:space="preserve"> </w:t>
            </w:r>
            <w:r w:rsidRPr="00D7445E">
              <w:rPr>
                <w:color w:val="C00000"/>
                <w:lang w:val="en-US"/>
              </w:rPr>
              <w:t>B</w:t>
            </w:r>
            <w:r>
              <w:rPr>
                <w:lang w:val="en-US"/>
              </w:rPr>
              <w:t xml:space="preserve"> (10µM)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3,7</w:t>
            </w:r>
          </w:p>
        </w:tc>
      </w:tr>
      <w:tr w:rsidR="00D7445E" w:rsidRPr="00D51823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Default="00D7445E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cDNA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</w:tr>
      <w:tr w:rsidR="00D7445E" w:rsidRPr="00D51823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D7445E" w:rsidRPr="00D51823" w:rsidRDefault="00D7445E" w:rsidP="00BF665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D7445E" w:rsidRPr="00B7040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25</w:t>
            </w:r>
          </w:p>
        </w:tc>
      </w:tr>
    </w:tbl>
    <w:p w:rsidR="00B7040E" w:rsidRDefault="00B7040E" w:rsidP="005C4870">
      <w:pPr>
        <w:pStyle w:val="Paragraphedeliste"/>
        <w:numPr>
          <w:ilvl w:val="0"/>
          <w:numId w:val="18"/>
        </w:numPr>
      </w:pPr>
      <w:r w:rsidRPr="00D51823">
        <w:t>Mélanger p</w:t>
      </w:r>
      <w:r>
        <w:t xml:space="preserve">ar aspiration refoulement </w:t>
      </w:r>
    </w:p>
    <w:p w:rsidR="00B7040E" w:rsidRDefault="00D7445E" w:rsidP="005C4870">
      <w:pPr>
        <w:pStyle w:val="Paragraphedeliste"/>
        <w:numPr>
          <w:ilvl w:val="0"/>
          <w:numId w:val="18"/>
        </w:numPr>
      </w:pPr>
      <w:r>
        <w:t xml:space="preserve">Placer dans un thermocycler et lancer le programme ARTIC-PCR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560"/>
        <w:gridCol w:w="1559"/>
      </w:tblGrid>
      <w:tr w:rsidR="00D7445E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D7445E" w:rsidRDefault="00D7445E" w:rsidP="00BF6650">
            <w:r>
              <w:t>Temps</w:t>
            </w:r>
          </w:p>
        </w:tc>
        <w:tc>
          <w:tcPr>
            <w:tcW w:w="1560" w:type="dxa"/>
          </w:tcPr>
          <w:p w:rsidR="00D7445E" w:rsidRDefault="00D7445E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Température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Cycles</w:t>
            </w:r>
          </w:p>
        </w:tc>
      </w:tr>
      <w:tr w:rsidR="00D7445E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D7445E" w:rsidRDefault="00D7445E" w:rsidP="00BF6650">
            <w:r>
              <w:t>30 secondes</w:t>
            </w:r>
          </w:p>
        </w:tc>
        <w:tc>
          <w:tcPr>
            <w:tcW w:w="1560" w:type="dxa"/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98°C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445E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D7445E" w:rsidRDefault="00D7445E" w:rsidP="00BF6650">
            <w:r>
              <w:t>15 secondes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D7445E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98°C</w:t>
            </w:r>
          </w:p>
        </w:tc>
        <w:tc>
          <w:tcPr>
            <w:tcW w:w="1559" w:type="dxa"/>
            <w:vMerge w:val="restart"/>
            <w:tcBorders>
              <w:left w:val="single" w:sz="4" w:space="0" w:color="auto"/>
            </w:tcBorders>
            <w:vAlign w:val="center"/>
          </w:tcPr>
          <w:p w:rsidR="00D7445E" w:rsidRDefault="00D7445E" w:rsidP="00BF6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 35</w:t>
            </w:r>
          </w:p>
        </w:tc>
      </w:tr>
      <w:tr w:rsidR="00D7445E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D7445E" w:rsidRDefault="00D7445E" w:rsidP="00BF6650">
            <w:r>
              <w:t>5 minutes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65°C</w:t>
            </w:r>
          </w:p>
        </w:tc>
        <w:tc>
          <w:tcPr>
            <w:tcW w:w="1559" w:type="dxa"/>
            <w:vMerge/>
            <w:tcBorders>
              <w:left w:val="single" w:sz="4" w:space="0" w:color="auto"/>
            </w:tcBorders>
          </w:tcPr>
          <w:p w:rsidR="00D7445E" w:rsidRDefault="00D7445E" w:rsidP="00BF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445E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D7445E" w:rsidRDefault="00D7445E" w:rsidP="00BF6650">
            <w:proofErr w:type="spellStart"/>
            <w:r>
              <w:t>Hold</w:t>
            </w:r>
            <w:proofErr w:type="spellEnd"/>
          </w:p>
        </w:tc>
        <w:tc>
          <w:tcPr>
            <w:tcW w:w="1560" w:type="dxa"/>
          </w:tcPr>
          <w:p w:rsidR="00D7445E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4°C</w:t>
            </w:r>
          </w:p>
        </w:tc>
        <w:tc>
          <w:tcPr>
            <w:tcW w:w="1559" w:type="dxa"/>
          </w:tcPr>
          <w:p w:rsidR="00D7445E" w:rsidRDefault="00D7445E" w:rsidP="00BF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040E" w:rsidRDefault="00D7445E" w:rsidP="005C4870">
      <w:pPr>
        <w:pStyle w:val="Paragraphedeliste"/>
        <w:numPr>
          <w:ilvl w:val="0"/>
          <w:numId w:val="18"/>
        </w:numPr>
      </w:pPr>
      <w:r>
        <w:t xml:space="preserve">Pooler les produits de PCR pool A et pool B dans un nouveau tubes 1,5mL. </w:t>
      </w:r>
    </w:p>
    <w:p w:rsidR="00D7445E" w:rsidRDefault="00D7445E" w:rsidP="005C4870">
      <w:pPr>
        <w:pStyle w:val="Paragraphedeliste"/>
        <w:numPr>
          <w:ilvl w:val="0"/>
          <w:numId w:val="18"/>
        </w:numPr>
      </w:pPr>
      <w:r>
        <w:t>Sortir les billes 30</w:t>
      </w:r>
      <w:r w:rsidR="00853F7B">
        <w:t xml:space="preserve"> </w:t>
      </w:r>
      <w:r>
        <w:t xml:space="preserve">minutes avant utilisation </w:t>
      </w:r>
    </w:p>
    <w:p w:rsidR="00D7445E" w:rsidRDefault="00D7445E" w:rsidP="005C4870">
      <w:pPr>
        <w:pStyle w:val="Paragraphedeliste"/>
        <w:numPr>
          <w:ilvl w:val="0"/>
          <w:numId w:val="18"/>
        </w:numPr>
      </w:pPr>
      <w:r>
        <w:t>Resuspendre les billes AMPure XP</w:t>
      </w:r>
    </w:p>
    <w:p w:rsidR="00D7445E" w:rsidRDefault="00D7445E" w:rsidP="005C4870">
      <w:pPr>
        <w:pStyle w:val="Paragraphedeliste"/>
        <w:numPr>
          <w:ilvl w:val="0"/>
          <w:numId w:val="18"/>
        </w:numPr>
      </w:pPr>
      <w:r>
        <w:lastRenderedPageBreak/>
        <w:t xml:space="preserve">Ajouter 50µL </w:t>
      </w:r>
      <w:r w:rsidR="00853F7B">
        <w:t xml:space="preserve">(0.5X) </w:t>
      </w:r>
      <w:r>
        <w:t>de billes au produit de PCR</w:t>
      </w:r>
    </w:p>
    <w:p w:rsidR="00D7445E" w:rsidRDefault="00D7445E" w:rsidP="005C4870">
      <w:pPr>
        <w:pStyle w:val="Paragraphedeliste"/>
        <w:numPr>
          <w:ilvl w:val="0"/>
          <w:numId w:val="18"/>
        </w:numPr>
      </w:pPr>
      <w:r>
        <w:t xml:space="preserve">Incuber 10 minutes à température ambiante et sous agitation </w:t>
      </w:r>
    </w:p>
    <w:p w:rsidR="00BF6650" w:rsidRDefault="00BF6650" w:rsidP="005C4870">
      <w:pPr>
        <w:pStyle w:val="Paragraphedeliste"/>
        <w:numPr>
          <w:ilvl w:val="0"/>
          <w:numId w:val="18"/>
        </w:numPr>
      </w:pPr>
      <w:r>
        <w:t xml:space="preserve">Centrifuger </w:t>
      </w:r>
      <w:r w:rsidR="00F22532">
        <w:t>brièvement</w:t>
      </w:r>
      <w:r>
        <w:t xml:space="preserve"> puis mettre sur un portoir magnétique pendant 5 minutes jusqu’à ce que le surnageant soit clair</w:t>
      </w:r>
    </w:p>
    <w:p w:rsidR="00BF6650" w:rsidRDefault="00BF6650" w:rsidP="005C4870">
      <w:pPr>
        <w:pStyle w:val="Paragraphedeliste"/>
        <w:numPr>
          <w:ilvl w:val="0"/>
          <w:numId w:val="18"/>
        </w:numPr>
      </w:pPr>
      <w:r>
        <w:t xml:space="preserve">Retirer le surnageant délicatement </w:t>
      </w:r>
    </w:p>
    <w:p w:rsidR="00BF6650" w:rsidRDefault="00BF6650" w:rsidP="005C4870">
      <w:pPr>
        <w:pStyle w:val="Paragraphedeliste"/>
        <w:numPr>
          <w:ilvl w:val="0"/>
          <w:numId w:val="18"/>
        </w:numPr>
      </w:pPr>
      <w:r>
        <w:t>Laver les billes avec 200µL d’éthanol 80%, tourner le tube de 180° pour déplacer les billes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Retirer l’éthanol délicatement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Répéter le lavage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Centrifuger et retirer l’intégralité de l’éthanol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Replacer sur le portoir magnétique et laisser sécher 30 secondes. Ne pas laisser craquer le culot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Resuspendre les billes dans 16µL d’eau nuclease free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Incuber 2 minutes à température ambiante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Placer sur le portoir magnétique</w:t>
      </w:r>
    </w:p>
    <w:p w:rsidR="00BF6650" w:rsidRDefault="00F22532" w:rsidP="00BF6650">
      <w:pPr>
        <w:pStyle w:val="Paragraphedeliste"/>
        <w:numPr>
          <w:ilvl w:val="0"/>
          <w:numId w:val="18"/>
        </w:numPr>
      </w:pPr>
      <w:r>
        <w:t>Transférer</w:t>
      </w:r>
      <w:r w:rsidR="00BF6650">
        <w:t xml:space="preserve"> 15µL d’</w:t>
      </w:r>
      <w:r>
        <w:t>éluât</w:t>
      </w:r>
      <w:r w:rsidR="00BF6650">
        <w:t xml:space="preserve"> dans un nouveau tube 1,5mL </w:t>
      </w:r>
    </w:p>
    <w:p w:rsidR="00BF6650" w:rsidRDefault="00BF6650" w:rsidP="00BF6650">
      <w:pPr>
        <w:pStyle w:val="Paragraphedeliste"/>
        <w:numPr>
          <w:ilvl w:val="0"/>
          <w:numId w:val="18"/>
        </w:numPr>
      </w:pPr>
      <w:r>
        <w:t>Quantifier 1µL avec le kit Qubit BR</w:t>
      </w:r>
    </w:p>
    <w:p w:rsidR="00BF6650" w:rsidRDefault="00BF6650" w:rsidP="00BF6650"/>
    <w:p w:rsidR="00BF6650" w:rsidRPr="009752D7" w:rsidRDefault="00BF6650" w:rsidP="00BF6650">
      <w:pPr>
        <w:jc w:val="center"/>
        <w:rPr>
          <w:b/>
          <w:i/>
          <w:color w:val="4472C4" w:themeColor="accent5"/>
        </w:rPr>
      </w:pPr>
      <w:r w:rsidRPr="009752D7">
        <w:rPr>
          <w:b/>
          <w:i/>
          <w:color w:val="4472C4" w:themeColor="accent5"/>
        </w:rPr>
        <w:t>STOPPING POINT</w:t>
      </w:r>
    </w:p>
    <w:p w:rsidR="00F94AC7" w:rsidRPr="009752D7" w:rsidRDefault="00BF6650" w:rsidP="00F94AC7">
      <w:pPr>
        <w:jc w:val="center"/>
        <w:rPr>
          <w:i/>
          <w:color w:val="4472C4" w:themeColor="accent5"/>
        </w:rPr>
      </w:pPr>
      <w:r>
        <w:rPr>
          <w:i/>
          <w:color w:val="4472C4" w:themeColor="accent5"/>
        </w:rPr>
        <w:t>Conservation à -20°C</w:t>
      </w:r>
    </w:p>
    <w:p w:rsidR="00FF1BAE" w:rsidRDefault="004A7CE5" w:rsidP="00B7040E">
      <w:pPr>
        <w:pStyle w:val="Titre2"/>
      </w:pPr>
      <w:bookmarkStart w:id="12" w:name="_Toc45106246"/>
      <w:r>
        <w:t>Etape 4</w:t>
      </w:r>
      <w:r w:rsidR="00F94AC7">
        <w:t xml:space="preserve"> : End </w:t>
      </w:r>
      <w:proofErr w:type="spellStart"/>
      <w:r w:rsidR="00F94AC7">
        <w:t>prep</w:t>
      </w:r>
      <w:bookmarkEnd w:id="12"/>
      <w:proofErr w:type="spellEnd"/>
    </w:p>
    <w:p w:rsidR="005C4870" w:rsidRDefault="005C4870" w:rsidP="005C4870">
      <w:pPr>
        <w:rPr>
          <w:i/>
        </w:rPr>
      </w:pPr>
      <w:r w:rsidRPr="004A7CE5">
        <w:rPr>
          <w:i/>
        </w:rPr>
        <w:t xml:space="preserve">Kit : </w:t>
      </w:r>
      <w:proofErr w:type="spellStart"/>
      <w:r w:rsidRPr="004A7CE5">
        <w:rPr>
          <w:i/>
        </w:rPr>
        <w:t>NEBNext</w:t>
      </w:r>
      <w:proofErr w:type="spellEnd"/>
      <w:r w:rsidRPr="004A7CE5">
        <w:rPr>
          <w:i/>
        </w:rPr>
        <w:t xml:space="preserve"> Ultra II </w:t>
      </w:r>
      <w:r w:rsidR="00F94AC7">
        <w:rPr>
          <w:i/>
        </w:rPr>
        <w:t xml:space="preserve">End </w:t>
      </w:r>
      <w:proofErr w:type="spellStart"/>
      <w:r w:rsidR="00F94AC7">
        <w:rPr>
          <w:i/>
        </w:rPr>
        <w:t>Repair</w:t>
      </w:r>
      <w:proofErr w:type="spellEnd"/>
      <w:r w:rsidR="00F94AC7">
        <w:rPr>
          <w:i/>
        </w:rPr>
        <w:t xml:space="preserve"> / </w:t>
      </w:r>
      <w:proofErr w:type="spellStart"/>
      <w:r w:rsidR="00F94AC7">
        <w:rPr>
          <w:i/>
        </w:rPr>
        <w:t>dA-tailing</w:t>
      </w:r>
      <w:proofErr w:type="spellEnd"/>
      <w:r w:rsidR="00F94AC7">
        <w:rPr>
          <w:i/>
        </w:rPr>
        <w:t xml:space="preserve"> Module</w:t>
      </w:r>
    </w:p>
    <w:p w:rsidR="00F94AC7" w:rsidRPr="004A7CE5" w:rsidRDefault="00F94AC7" w:rsidP="005C4870">
      <w:pPr>
        <w:rPr>
          <w:i/>
        </w:rPr>
      </w:pPr>
      <w:r>
        <w:rPr>
          <w:i/>
        </w:rPr>
        <w:t>Input : 50ng d’</w:t>
      </w:r>
      <w:proofErr w:type="spellStart"/>
      <w:r>
        <w:rPr>
          <w:i/>
        </w:rPr>
        <w:t>ADNc</w:t>
      </w:r>
      <w:proofErr w:type="spellEnd"/>
      <w:r>
        <w:rPr>
          <w:i/>
        </w:rPr>
        <w:t xml:space="preserve"> / échantillon</w:t>
      </w:r>
    </w:p>
    <w:p w:rsidR="005C4870" w:rsidRDefault="005C4870" w:rsidP="005C4870"/>
    <w:p w:rsidR="00F94AC7" w:rsidRDefault="00F94AC7" w:rsidP="005C4870">
      <w:pPr>
        <w:pStyle w:val="Paragraphedeliste"/>
        <w:numPr>
          <w:ilvl w:val="0"/>
          <w:numId w:val="20"/>
        </w:numPr>
      </w:pPr>
      <w:r>
        <w:t xml:space="preserve">Dilution des </w:t>
      </w:r>
      <w:proofErr w:type="spellStart"/>
      <w:r>
        <w:t>ADNc</w:t>
      </w:r>
      <w:proofErr w:type="spellEnd"/>
      <w:r>
        <w:t xml:space="preserve"> pour obtenir 50ng</w:t>
      </w:r>
    </w:p>
    <w:p w:rsidR="005C4870" w:rsidRDefault="005C4870" w:rsidP="005C4870">
      <w:pPr>
        <w:pStyle w:val="Paragraphedeliste"/>
        <w:numPr>
          <w:ilvl w:val="0"/>
          <w:numId w:val="20"/>
        </w:numPr>
      </w:pPr>
      <w:r>
        <w:t xml:space="preserve">Sur glace, préparer le mix suivant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5C4870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Default="005C4870" w:rsidP="005C4870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5C4870" w:rsidRDefault="005C4870" w:rsidP="006038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(µL)</w:t>
            </w:r>
          </w:p>
        </w:tc>
      </w:tr>
      <w:tr w:rsidR="005C4870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Default="00F94AC7" w:rsidP="005C4870">
            <w:pPr>
              <w:jc w:val="right"/>
            </w:pPr>
            <w:proofErr w:type="spellStart"/>
            <w:r>
              <w:t>cDNA</w:t>
            </w:r>
            <w:proofErr w:type="spellEnd"/>
          </w:p>
        </w:tc>
        <w:tc>
          <w:tcPr>
            <w:tcW w:w="1559" w:type="dxa"/>
          </w:tcPr>
          <w:p w:rsidR="005C4870" w:rsidRDefault="00853F7B" w:rsidP="00603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C4870" w:rsidRPr="00C37705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Pr="00CD05F4" w:rsidRDefault="00F94AC7" w:rsidP="005C4870">
            <w:pPr>
              <w:jc w:val="right"/>
              <w:rPr>
                <w:lang w:val="en-US"/>
              </w:rPr>
            </w:pPr>
            <w:r w:rsidRPr="00CD05F4">
              <w:rPr>
                <w:lang w:val="en-US"/>
              </w:rPr>
              <w:t>Eau nuclease free</w:t>
            </w:r>
          </w:p>
        </w:tc>
        <w:tc>
          <w:tcPr>
            <w:tcW w:w="1559" w:type="dxa"/>
          </w:tcPr>
          <w:p w:rsidR="005C4870" w:rsidRPr="00C37705" w:rsidRDefault="00F94AC7" w:rsidP="006038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12,5 - x</w:t>
            </w:r>
          </w:p>
        </w:tc>
      </w:tr>
      <w:tr w:rsidR="005C4870" w:rsidRPr="00C37705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Pr="00CD05F4" w:rsidRDefault="00CD05F4" w:rsidP="005C4870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NEBNext</w:t>
            </w:r>
            <w:proofErr w:type="spellEnd"/>
            <w:r>
              <w:rPr>
                <w:lang w:val="en-US"/>
              </w:rPr>
              <w:t xml:space="preserve"> </w:t>
            </w:r>
            <w:r w:rsidRPr="00CD05F4">
              <w:rPr>
                <w:lang w:val="en-US"/>
              </w:rPr>
              <w:t>Ultra II End-prep reaction buffer</w:t>
            </w:r>
          </w:p>
        </w:tc>
        <w:tc>
          <w:tcPr>
            <w:tcW w:w="1559" w:type="dxa"/>
          </w:tcPr>
          <w:p w:rsidR="005C4870" w:rsidRPr="00C37705" w:rsidRDefault="00CD05F4" w:rsidP="00603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1,75</w:t>
            </w:r>
          </w:p>
        </w:tc>
      </w:tr>
      <w:tr w:rsidR="005C4870" w:rsidRPr="00C37705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Pr="00C37705" w:rsidRDefault="00CD05F4" w:rsidP="005C4870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NEBNext</w:t>
            </w:r>
            <w:proofErr w:type="spellEnd"/>
            <w:r>
              <w:rPr>
                <w:lang w:val="en-US"/>
              </w:rPr>
              <w:t xml:space="preserve"> Ultra II End-prep enzyme Mix</w:t>
            </w:r>
          </w:p>
        </w:tc>
        <w:tc>
          <w:tcPr>
            <w:tcW w:w="1559" w:type="dxa"/>
          </w:tcPr>
          <w:p w:rsidR="005C4870" w:rsidRPr="00C37705" w:rsidRDefault="00CD05F4" w:rsidP="006038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0,75</w:t>
            </w:r>
          </w:p>
        </w:tc>
      </w:tr>
      <w:tr w:rsidR="005C4870" w:rsidRPr="00C37705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5C4870" w:rsidRPr="00C37705" w:rsidRDefault="005C4870" w:rsidP="005C487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5C4870" w:rsidRPr="003D6610" w:rsidRDefault="00CD05F4" w:rsidP="00603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3D6610">
              <w:rPr>
                <w:b/>
                <w:lang w:val="en-US"/>
              </w:rPr>
              <w:t>15</w:t>
            </w:r>
          </w:p>
        </w:tc>
      </w:tr>
    </w:tbl>
    <w:p w:rsidR="00E51B30" w:rsidRDefault="00E51B30" w:rsidP="00E51B30">
      <w:pPr>
        <w:pStyle w:val="Paragraphedeliste"/>
      </w:pPr>
    </w:p>
    <w:p w:rsidR="005C4870" w:rsidRPr="00C37705" w:rsidRDefault="005C4870" w:rsidP="005C4870">
      <w:pPr>
        <w:pStyle w:val="Paragraphedeliste"/>
        <w:numPr>
          <w:ilvl w:val="0"/>
          <w:numId w:val="20"/>
        </w:numPr>
      </w:pPr>
      <w:r w:rsidRPr="00C37705">
        <w:t xml:space="preserve">Mélanger par aspiration refoulement </w:t>
      </w:r>
    </w:p>
    <w:p w:rsidR="005C4870" w:rsidRDefault="00CD05F4" w:rsidP="005C4870">
      <w:pPr>
        <w:pStyle w:val="Paragraphedeliste"/>
        <w:numPr>
          <w:ilvl w:val="0"/>
          <w:numId w:val="20"/>
        </w:numPr>
      </w:pPr>
      <w:r>
        <w:t>Incuber 5 minutes à température ambiante (20°C) puis 5 minutes à 65°C</w:t>
      </w:r>
      <w:r w:rsidR="00F22532">
        <w:t xml:space="preserve"> (programme ARTIC End-</w:t>
      </w:r>
      <w:proofErr w:type="spellStart"/>
      <w:r w:rsidR="00F22532">
        <w:t>prep</w:t>
      </w:r>
      <w:proofErr w:type="spellEnd"/>
      <w:r w:rsidR="00F22532">
        <w:t>)</w:t>
      </w:r>
    </w:p>
    <w:p w:rsidR="005C4870" w:rsidRPr="00C37705" w:rsidRDefault="005C4870" w:rsidP="005C4870">
      <w:pPr>
        <w:pStyle w:val="Paragraphedeliste"/>
      </w:pPr>
    </w:p>
    <w:p w:rsidR="005C4870" w:rsidRDefault="005C4870" w:rsidP="005C4870">
      <w:pPr>
        <w:pStyle w:val="Titre2"/>
      </w:pPr>
      <w:bookmarkStart w:id="13" w:name="_Toc45106247"/>
      <w:r>
        <w:t xml:space="preserve">Etape </w:t>
      </w:r>
      <w:r w:rsidR="00CD05F4">
        <w:t>5 : Ligation des bar</w:t>
      </w:r>
      <w:r w:rsidR="003D6610">
        <w:t>e</w:t>
      </w:r>
      <w:r w:rsidR="00CD05F4">
        <w:t>codes</w:t>
      </w:r>
      <w:r w:rsidR="00F22532">
        <w:t>, purification et dosage</w:t>
      </w:r>
      <w:bookmarkEnd w:id="13"/>
    </w:p>
    <w:p w:rsidR="00CD05F4" w:rsidRDefault="00CD05F4" w:rsidP="00CD05F4">
      <w:pPr>
        <w:rPr>
          <w:i/>
        </w:rPr>
      </w:pPr>
      <w:r w:rsidRPr="004A7CE5">
        <w:rPr>
          <w:i/>
        </w:rPr>
        <w:t xml:space="preserve">Kit : </w:t>
      </w:r>
      <w:proofErr w:type="spellStart"/>
      <w:r w:rsidRPr="004A7CE5">
        <w:rPr>
          <w:i/>
        </w:rPr>
        <w:t>NEBNext</w:t>
      </w:r>
      <w:proofErr w:type="spellEnd"/>
      <w:r w:rsidRPr="004A7CE5">
        <w:rPr>
          <w:i/>
        </w:rPr>
        <w:t xml:space="preserve"> Ultra II </w:t>
      </w:r>
      <w:r>
        <w:rPr>
          <w:i/>
        </w:rPr>
        <w:t>Ligation Module</w:t>
      </w:r>
    </w:p>
    <w:p w:rsidR="00CD05F4" w:rsidRDefault="00CD05F4" w:rsidP="00CD05F4">
      <w:pPr>
        <w:rPr>
          <w:i/>
        </w:rPr>
      </w:pPr>
      <w:r>
        <w:rPr>
          <w:i/>
        </w:rPr>
        <w:t xml:space="preserve">Kit : Native </w:t>
      </w:r>
      <w:proofErr w:type="spellStart"/>
      <w:r>
        <w:rPr>
          <w:i/>
        </w:rPr>
        <w:t>Barecoding</w:t>
      </w:r>
      <w:proofErr w:type="spellEnd"/>
      <w:r>
        <w:rPr>
          <w:i/>
        </w:rPr>
        <w:t xml:space="preserve"> expansion 1-12 et 13-24</w:t>
      </w:r>
    </w:p>
    <w:p w:rsidR="00CD05F4" w:rsidRDefault="003D6610" w:rsidP="00CD05F4">
      <w:pPr>
        <w:rPr>
          <w:i/>
        </w:rPr>
      </w:pPr>
      <w:r>
        <w:rPr>
          <w:i/>
        </w:rPr>
        <w:lastRenderedPageBreak/>
        <w:t>Short Fragment Buffer (SFB)</w:t>
      </w:r>
    </w:p>
    <w:p w:rsidR="00CD05F4" w:rsidRDefault="00CD05F4" w:rsidP="005C4870">
      <w:r>
        <w:t xml:space="preserve">Décongeler les barecodes et le SFB sur glace </w:t>
      </w:r>
    </w:p>
    <w:p w:rsidR="00853F7B" w:rsidRDefault="00853F7B" w:rsidP="005C4870"/>
    <w:p w:rsidR="00CD05F4" w:rsidRDefault="00CD05F4" w:rsidP="00CD05F4">
      <w:pPr>
        <w:pStyle w:val="Paragraphedeliste"/>
        <w:numPr>
          <w:ilvl w:val="0"/>
          <w:numId w:val="47"/>
        </w:numPr>
      </w:pPr>
      <w:r>
        <w:t>Préparer le mix suivant</w:t>
      </w:r>
    </w:p>
    <w:p w:rsidR="00CD05F4" w:rsidRDefault="00CD05F4" w:rsidP="005C4870"/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CD05F4" w:rsidTr="00CD0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Default="00CD05F4" w:rsidP="001B157C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CD05F4" w:rsidRDefault="00CD05F4" w:rsidP="001B15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(µL)</w:t>
            </w:r>
          </w:p>
        </w:tc>
      </w:tr>
      <w:tr w:rsidR="00CD05F4" w:rsidRPr="00C37705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Pr="00CD05F4" w:rsidRDefault="00CD05F4" w:rsidP="001B157C">
            <w:pPr>
              <w:jc w:val="right"/>
              <w:rPr>
                <w:lang w:val="en-US"/>
              </w:rPr>
            </w:pPr>
            <w:r w:rsidRPr="00CD05F4">
              <w:rPr>
                <w:lang w:val="en-US"/>
              </w:rPr>
              <w:t>Eau nuclease free</w:t>
            </w:r>
          </w:p>
        </w:tc>
        <w:tc>
          <w:tcPr>
            <w:tcW w:w="1559" w:type="dxa"/>
          </w:tcPr>
          <w:p w:rsidR="00CD05F4" w:rsidRPr="00C37705" w:rsidRDefault="00CD05F4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5,5</w:t>
            </w:r>
          </w:p>
        </w:tc>
      </w:tr>
      <w:tr w:rsidR="00CD05F4" w:rsidRPr="00C37705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Pr="00CD05F4" w:rsidRDefault="00CD05F4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End-prepped DNA</w:t>
            </w:r>
          </w:p>
        </w:tc>
        <w:tc>
          <w:tcPr>
            <w:tcW w:w="1559" w:type="dxa"/>
          </w:tcPr>
          <w:p w:rsidR="00CD05F4" w:rsidRDefault="00CD05F4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</w:tr>
      <w:tr w:rsidR="00CD05F4" w:rsidRPr="00C37705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Pr="00CD05F4" w:rsidRDefault="00CD05F4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Native Barcode</w:t>
            </w:r>
          </w:p>
        </w:tc>
        <w:tc>
          <w:tcPr>
            <w:tcW w:w="1559" w:type="dxa"/>
          </w:tcPr>
          <w:p w:rsidR="00CD05F4" w:rsidRPr="00C37705" w:rsidRDefault="00CD05F4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</w:tr>
      <w:tr w:rsidR="00CD05F4" w:rsidRPr="00C37705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Default="00CD05F4" w:rsidP="00CD05F4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NEBNext</w:t>
            </w:r>
            <w:proofErr w:type="spellEnd"/>
            <w:r>
              <w:rPr>
                <w:lang w:val="en-US"/>
              </w:rPr>
              <w:t xml:space="preserve"> Ultra II Ligation master mix</w:t>
            </w:r>
          </w:p>
        </w:tc>
        <w:tc>
          <w:tcPr>
            <w:tcW w:w="1559" w:type="dxa"/>
          </w:tcPr>
          <w:p w:rsidR="00CD05F4" w:rsidRDefault="00CD05F4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CD05F4" w:rsidRPr="00C37705" w:rsidTr="00CD0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Pr="00C37705" w:rsidRDefault="00CD05F4" w:rsidP="00CD05F4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NEBNext</w:t>
            </w:r>
            <w:proofErr w:type="spellEnd"/>
            <w:r>
              <w:rPr>
                <w:lang w:val="en-US"/>
              </w:rPr>
              <w:t xml:space="preserve"> Ligation Enhancer</w:t>
            </w:r>
          </w:p>
        </w:tc>
        <w:tc>
          <w:tcPr>
            <w:tcW w:w="1559" w:type="dxa"/>
          </w:tcPr>
          <w:p w:rsidR="00CD05F4" w:rsidRPr="00C37705" w:rsidRDefault="00CD05F4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CD05F4" w:rsidRPr="00C37705" w:rsidTr="00CD05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D05F4" w:rsidRPr="00C37705" w:rsidRDefault="00CD05F4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CD05F4" w:rsidRPr="003D6610" w:rsidRDefault="00CD05F4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3D6610">
              <w:rPr>
                <w:b/>
                <w:lang w:val="en-US"/>
              </w:rPr>
              <w:t>20</w:t>
            </w:r>
          </w:p>
        </w:tc>
      </w:tr>
    </w:tbl>
    <w:p w:rsidR="005C4870" w:rsidRDefault="005C4870" w:rsidP="005C4870"/>
    <w:p w:rsidR="005C4870" w:rsidRDefault="00CD05F4" w:rsidP="00E51B30">
      <w:pPr>
        <w:pStyle w:val="Paragraphedeliste"/>
        <w:numPr>
          <w:ilvl w:val="0"/>
          <w:numId w:val="47"/>
        </w:numPr>
      </w:pPr>
      <w:r>
        <w:t>Mélanger par aspiration refoulement</w:t>
      </w:r>
    </w:p>
    <w:p w:rsidR="00CD05F4" w:rsidRDefault="00CD05F4" w:rsidP="00E51B30">
      <w:pPr>
        <w:pStyle w:val="Paragraphedeliste"/>
        <w:numPr>
          <w:ilvl w:val="0"/>
          <w:numId w:val="47"/>
        </w:numPr>
      </w:pPr>
      <w:r>
        <w:t>Incuber 20 minutes à température ambiante (20°C) puis 10 minutes à 65°C</w:t>
      </w:r>
      <w:r w:rsidR="00F22532">
        <w:t xml:space="preserve"> (programme ARTIC </w:t>
      </w:r>
      <w:proofErr w:type="spellStart"/>
      <w:r w:rsidR="00F22532">
        <w:t>BarcodeLigation</w:t>
      </w:r>
      <w:proofErr w:type="spellEnd"/>
      <w:r w:rsidR="00F22532">
        <w:t>)</w:t>
      </w:r>
    </w:p>
    <w:p w:rsidR="00F22532" w:rsidRDefault="00F22532" w:rsidP="00E51B30">
      <w:pPr>
        <w:pStyle w:val="Paragraphedeliste"/>
        <w:numPr>
          <w:ilvl w:val="0"/>
          <w:numId w:val="47"/>
        </w:numPr>
      </w:pPr>
      <w:r>
        <w:t>Pooler tous les ADN barcodés dans un nouveau tube 1,5mL</w:t>
      </w:r>
    </w:p>
    <w:p w:rsidR="00F22532" w:rsidRDefault="00F22532" w:rsidP="00E51B30">
      <w:pPr>
        <w:pStyle w:val="Paragraphedeliste"/>
        <w:numPr>
          <w:ilvl w:val="0"/>
          <w:numId w:val="47"/>
        </w:numPr>
      </w:pPr>
      <w:r>
        <w:t>Ajouter 0.4X de billes AMPure XP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 xml:space="preserve">Incuber 10 minutes à température ambiante et sous agitation 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 xml:space="preserve">Centrifuger brièvement et placer sur un portoir magnétique 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Laver avec 700µL de SFB, resuspendre les billes délicatement par aspiration refoulement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Placer sur portoir magnétique puis retirer le surnageant lorsqu’il est clair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 xml:space="preserve">Répéter le lavage 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Laver avec 100µL d’éthanol 80% sans resuspendre le culot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Retirer l’éthanol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Laisser sécher 30 secondes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Reprendre les billes avec 36µL d’eau nuclease free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Incuber 2 minutes à température ambiante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Transférer 35µL d’éluât dans un nouveau tube 1,5mL</w:t>
      </w:r>
    </w:p>
    <w:p w:rsidR="00F22532" w:rsidRDefault="00F22532" w:rsidP="00F22532">
      <w:pPr>
        <w:pStyle w:val="Paragraphedeliste"/>
        <w:numPr>
          <w:ilvl w:val="0"/>
          <w:numId w:val="47"/>
        </w:numPr>
      </w:pPr>
      <w:r>
        <w:t>Quantifier 1µL avec le kit Qubit HS</w:t>
      </w:r>
    </w:p>
    <w:p w:rsidR="00F22532" w:rsidRDefault="00F22532" w:rsidP="00F22532"/>
    <w:p w:rsidR="00CC6B4A" w:rsidRDefault="00CC6B4A" w:rsidP="00CC6B4A">
      <w:pPr>
        <w:pStyle w:val="Titre2"/>
      </w:pPr>
      <w:bookmarkStart w:id="14" w:name="_Toc45106248"/>
      <w:r>
        <w:t xml:space="preserve">Etape 6 : </w:t>
      </w:r>
      <w:r w:rsidR="00F22532">
        <w:t>Ligation des adaptateurs purification et dosage</w:t>
      </w:r>
      <w:bookmarkEnd w:id="14"/>
    </w:p>
    <w:p w:rsidR="00777411" w:rsidRDefault="00777411" w:rsidP="00777411">
      <w:pPr>
        <w:rPr>
          <w:i/>
        </w:rPr>
      </w:pPr>
      <w:r w:rsidRPr="00E51B30">
        <w:rPr>
          <w:i/>
        </w:rPr>
        <w:t xml:space="preserve">Kit : </w:t>
      </w:r>
      <w:proofErr w:type="spellStart"/>
      <w:r w:rsidR="003D6610">
        <w:rPr>
          <w:i/>
        </w:rPr>
        <w:t>NEBNext</w:t>
      </w:r>
      <w:proofErr w:type="spellEnd"/>
      <w:r w:rsidR="003D6610">
        <w:rPr>
          <w:i/>
        </w:rPr>
        <w:t xml:space="preserve"> Quick </w:t>
      </w:r>
      <w:proofErr w:type="spellStart"/>
      <w:r w:rsidR="003D6610">
        <w:rPr>
          <w:i/>
        </w:rPr>
        <w:t>ligation</w:t>
      </w:r>
      <w:proofErr w:type="spellEnd"/>
      <w:r w:rsidR="003D6610">
        <w:rPr>
          <w:i/>
        </w:rPr>
        <w:t xml:space="preserve"> module</w:t>
      </w:r>
    </w:p>
    <w:p w:rsidR="003D6610" w:rsidRDefault="003D6610" w:rsidP="00777411">
      <w:pPr>
        <w:rPr>
          <w:i/>
        </w:rPr>
      </w:pPr>
      <w:r>
        <w:rPr>
          <w:i/>
        </w:rPr>
        <w:t>Adapter mix II (AMII)</w:t>
      </w:r>
    </w:p>
    <w:p w:rsidR="003D6610" w:rsidRDefault="003D6610" w:rsidP="00777411">
      <w:pPr>
        <w:rPr>
          <w:i/>
        </w:rPr>
      </w:pPr>
      <w:r>
        <w:rPr>
          <w:i/>
        </w:rPr>
        <w:t xml:space="preserve">Elution buffer (EB) </w:t>
      </w:r>
    </w:p>
    <w:p w:rsidR="003D6610" w:rsidRPr="00E51B30" w:rsidRDefault="003D6610" w:rsidP="00777411">
      <w:pPr>
        <w:rPr>
          <w:i/>
        </w:rPr>
      </w:pPr>
      <w:r>
        <w:rPr>
          <w:i/>
        </w:rPr>
        <w:t>Short Fragment Buffer (SFB)</w:t>
      </w:r>
    </w:p>
    <w:p w:rsidR="003D6610" w:rsidRPr="00853F7B" w:rsidRDefault="003D6610" w:rsidP="00777411">
      <w:pPr>
        <w:rPr>
          <w:i/>
        </w:rPr>
      </w:pPr>
      <w:r w:rsidRPr="00853F7B">
        <w:rPr>
          <w:i/>
        </w:rPr>
        <w:t>Input : 30-50ng d’ADN barcodés</w:t>
      </w:r>
    </w:p>
    <w:p w:rsidR="003D6610" w:rsidRDefault="003D6610" w:rsidP="00777411"/>
    <w:p w:rsidR="00F21684" w:rsidRDefault="00CC6B4A" w:rsidP="00F21684">
      <w:pPr>
        <w:pStyle w:val="Paragraphedeliste"/>
        <w:numPr>
          <w:ilvl w:val="0"/>
          <w:numId w:val="24"/>
        </w:numPr>
      </w:pPr>
      <w:r>
        <w:lastRenderedPageBreak/>
        <w:t xml:space="preserve">Préparer le mix suivant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3D6610" w:rsidTr="003D66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Default="003D6610" w:rsidP="001B157C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3D6610" w:rsidRDefault="003D6610" w:rsidP="001B15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(µL)</w:t>
            </w:r>
          </w:p>
        </w:tc>
      </w:tr>
      <w:tr w:rsidR="003D6610" w:rsidRPr="00C37705" w:rsidTr="003D6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Pr="00CD05F4" w:rsidRDefault="003D6610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ADN barcodés</w:t>
            </w:r>
          </w:p>
        </w:tc>
        <w:tc>
          <w:tcPr>
            <w:tcW w:w="1559" w:type="dxa"/>
          </w:tcPr>
          <w:p w:rsidR="003D6610" w:rsidRPr="00C37705" w:rsidRDefault="003D6610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 (30-50ng)</w:t>
            </w:r>
          </w:p>
        </w:tc>
      </w:tr>
      <w:tr w:rsidR="003D6610" w:rsidRPr="00C37705" w:rsidTr="003D66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Pr="00CD05F4" w:rsidRDefault="003D6610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Eau nuclease free</w:t>
            </w:r>
          </w:p>
        </w:tc>
        <w:tc>
          <w:tcPr>
            <w:tcW w:w="1559" w:type="dxa"/>
          </w:tcPr>
          <w:p w:rsidR="003D6610" w:rsidRDefault="003D6610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30 – x</w:t>
            </w:r>
          </w:p>
        </w:tc>
      </w:tr>
      <w:tr w:rsidR="003D6610" w:rsidRPr="00C37705" w:rsidTr="003D6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Pr="00CD05F4" w:rsidRDefault="003D6610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Adapter Mix II (AMII)</w:t>
            </w:r>
          </w:p>
        </w:tc>
        <w:tc>
          <w:tcPr>
            <w:tcW w:w="1559" w:type="dxa"/>
          </w:tcPr>
          <w:p w:rsidR="003D6610" w:rsidRPr="00C37705" w:rsidRDefault="003D6610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D6610" w:rsidRPr="00C37705" w:rsidTr="003D66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Default="003D6610" w:rsidP="001B157C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NEBNext</w:t>
            </w:r>
            <w:proofErr w:type="spellEnd"/>
            <w:r>
              <w:rPr>
                <w:lang w:val="en-US"/>
              </w:rPr>
              <w:t xml:space="preserve"> Quick Ligation Reaction Buffer (5X)</w:t>
            </w:r>
          </w:p>
        </w:tc>
        <w:tc>
          <w:tcPr>
            <w:tcW w:w="1559" w:type="dxa"/>
          </w:tcPr>
          <w:p w:rsidR="003D6610" w:rsidRDefault="003D6610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3D6610" w:rsidRPr="00C37705" w:rsidTr="003D6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Pr="00C37705" w:rsidRDefault="003D6610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Quick T4 DNA ligase</w:t>
            </w:r>
          </w:p>
        </w:tc>
        <w:tc>
          <w:tcPr>
            <w:tcW w:w="1559" w:type="dxa"/>
          </w:tcPr>
          <w:p w:rsidR="003D6610" w:rsidRPr="00C37705" w:rsidRDefault="003D6610" w:rsidP="001B1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D6610" w:rsidRPr="00C37705" w:rsidTr="003D66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3D6610" w:rsidRPr="00C37705" w:rsidRDefault="003D6610" w:rsidP="001B15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3D6610" w:rsidRPr="00C37705" w:rsidRDefault="003D6610" w:rsidP="001B1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</w:tbl>
    <w:p w:rsidR="00E51B30" w:rsidRDefault="00E51B30" w:rsidP="00E51B30">
      <w:pPr>
        <w:pStyle w:val="Paragraphedeliste"/>
      </w:pPr>
    </w:p>
    <w:p w:rsidR="00CC6B4A" w:rsidRDefault="003D6610" w:rsidP="00603810">
      <w:pPr>
        <w:pStyle w:val="Paragraphedeliste"/>
        <w:numPr>
          <w:ilvl w:val="0"/>
          <w:numId w:val="24"/>
        </w:numPr>
      </w:pPr>
      <w:r>
        <w:t xml:space="preserve">Incuber 20 minutes à température ambiante (programme ARTIC </w:t>
      </w:r>
      <w:proofErr w:type="spellStart"/>
      <w:r>
        <w:t>AdapterLigation</w:t>
      </w:r>
      <w:proofErr w:type="spellEnd"/>
      <w:r>
        <w:t>)</w:t>
      </w:r>
    </w:p>
    <w:p w:rsidR="003D6610" w:rsidRDefault="003D6610" w:rsidP="00603810">
      <w:pPr>
        <w:pStyle w:val="Paragraphedeliste"/>
        <w:numPr>
          <w:ilvl w:val="0"/>
          <w:numId w:val="24"/>
        </w:numPr>
      </w:pPr>
      <w:r>
        <w:t>Ajouter 0.4X de billes AMPure XP (20µL)</w:t>
      </w:r>
    </w:p>
    <w:p w:rsidR="003D6610" w:rsidRDefault="003D6610" w:rsidP="003D6610">
      <w:pPr>
        <w:pStyle w:val="Paragraphedeliste"/>
        <w:numPr>
          <w:ilvl w:val="0"/>
          <w:numId w:val="24"/>
        </w:numPr>
      </w:pPr>
      <w:r>
        <w:t xml:space="preserve">Incuber 10 minutes à température ambiante et sous agitation </w:t>
      </w:r>
    </w:p>
    <w:p w:rsidR="003D6610" w:rsidRDefault="003D6610" w:rsidP="003D6610">
      <w:pPr>
        <w:pStyle w:val="Paragraphedeliste"/>
        <w:numPr>
          <w:ilvl w:val="0"/>
          <w:numId w:val="24"/>
        </w:numPr>
      </w:pPr>
      <w:r>
        <w:t xml:space="preserve">Centrifuger brièvement et placer sur un portoir magnétique </w:t>
      </w:r>
    </w:p>
    <w:p w:rsidR="003D6610" w:rsidRDefault="003D6610" w:rsidP="003D6610">
      <w:pPr>
        <w:pStyle w:val="Paragraphedeliste"/>
        <w:numPr>
          <w:ilvl w:val="0"/>
          <w:numId w:val="24"/>
        </w:numPr>
      </w:pPr>
      <w:r>
        <w:t>Laver avec 125µL de SFB, resuspendre les billes délicatement par aspiration refoulement</w:t>
      </w:r>
    </w:p>
    <w:p w:rsidR="003D6610" w:rsidRDefault="003D6610" w:rsidP="003D6610">
      <w:pPr>
        <w:pStyle w:val="Paragraphedeliste"/>
        <w:numPr>
          <w:ilvl w:val="0"/>
          <w:numId w:val="24"/>
        </w:numPr>
      </w:pPr>
      <w:r>
        <w:t>Placer sur portoir magnétique puis retirer le surnageant lorsqu’il est clair</w:t>
      </w:r>
    </w:p>
    <w:p w:rsidR="003D6610" w:rsidRDefault="003D6610" w:rsidP="003D6610">
      <w:pPr>
        <w:pStyle w:val="Paragraphedeliste"/>
        <w:numPr>
          <w:ilvl w:val="0"/>
          <w:numId w:val="24"/>
        </w:numPr>
      </w:pPr>
      <w:r>
        <w:t xml:space="preserve">Répéter le lavage </w:t>
      </w:r>
    </w:p>
    <w:p w:rsidR="003D6610" w:rsidRDefault="003D6610" w:rsidP="00603810">
      <w:pPr>
        <w:pStyle w:val="Paragraphedeliste"/>
        <w:numPr>
          <w:ilvl w:val="0"/>
          <w:numId w:val="24"/>
        </w:numPr>
      </w:pPr>
      <w:r>
        <w:t>Centrifuger brièvement le tube</w:t>
      </w:r>
      <w:r w:rsidR="00C41728">
        <w:t xml:space="preserve"> puis retirer l’intégralité du SFB</w:t>
      </w:r>
    </w:p>
    <w:p w:rsidR="00C41728" w:rsidRDefault="00C41728" w:rsidP="00603810">
      <w:pPr>
        <w:pStyle w:val="Paragraphedeliste"/>
        <w:numPr>
          <w:ilvl w:val="0"/>
          <w:numId w:val="24"/>
        </w:numPr>
      </w:pPr>
      <w:r>
        <w:t>Reprendre les billes avec 16µL EB</w:t>
      </w:r>
    </w:p>
    <w:p w:rsidR="00C41728" w:rsidRDefault="00C41728" w:rsidP="00603810">
      <w:pPr>
        <w:pStyle w:val="Paragraphedeliste"/>
        <w:numPr>
          <w:ilvl w:val="0"/>
          <w:numId w:val="24"/>
        </w:numPr>
      </w:pPr>
      <w:r>
        <w:t>Replacer sur le portoir magnétique</w:t>
      </w:r>
    </w:p>
    <w:p w:rsidR="00C41728" w:rsidRDefault="00C41728" w:rsidP="00C41728">
      <w:pPr>
        <w:pStyle w:val="Paragraphedeliste"/>
        <w:numPr>
          <w:ilvl w:val="0"/>
          <w:numId w:val="24"/>
        </w:numPr>
      </w:pPr>
      <w:r>
        <w:t>Transférer 15µL d’éluât dans un nouveau tube 1,5mL</w:t>
      </w:r>
    </w:p>
    <w:p w:rsidR="00C41728" w:rsidRDefault="00C41728" w:rsidP="00603810">
      <w:pPr>
        <w:pStyle w:val="Paragraphedeliste"/>
        <w:numPr>
          <w:ilvl w:val="0"/>
          <w:numId w:val="24"/>
        </w:numPr>
      </w:pPr>
      <w:r>
        <w:t>Quantifier 1µL avec le kit Qubit HS</w:t>
      </w:r>
    </w:p>
    <w:p w:rsidR="00C41728" w:rsidRDefault="00C41728" w:rsidP="00C41728"/>
    <w:p w:rsidR="00C41728" w:rsidRPr="009752D7" w:rsidRDefault="00C41728" w:rsidP="00C41728">
      <w:pPr>
        <w:jc w:val="center"/>
        <w:rPr>
          <w:b/>
          <w:i/>
          <w:color w:val="4472C4" w:themeColor="accent5"/>
        </w:rPr>
      </w:pPr>
      <w:r w:rsidRPr="009752D7">
        <w:rPr>
          <w:b/>
          <w:i/>
          <w:color w:val="4472C4" w:themeColor="accent5"/>
        </w:rPr>
        <w:t>STOPPING POINT</w:t>
      </w:r>
    </w:p>
    <w:p w:rsidR="00C41728" w:rsidRDefault="00C41728" w:rsidP="00C41728">
      <w:pPr>
        <w:jc w:val="center"/>
        <w:rPr>
          <w:i/>
          <w:color w:val="4472C4" w:themeColor="accent5"/>
        </w:rPr>
      </w:pPr>
      <w:r>
        <w:rPr>
          <w:i/>
          <w:color w:val="4472C4" w:themeColor="accent5"/>
        </w:rPr>
        <w:t xml:space="preserve">Conservation à 4°C jusqu’au séquençage </w:t>
      </w:r>
    </w:p>
    <w:p w:rsidR="00C41728" w:rsidRPr="009752D7" w:rsidRDefault="00C41728" w:rsidP="00C41728">
      <w:pPr>
        <w:jc w:val="center"/>
        <w:rPr>
          <w:i/>
          <w:color w:val="4472C4" w:themeColor="accent5"/>
        </w:rPr>
      </w:pPr>
      <w:r>
        <w:rPr>
          <w:i/>
          <w:color w:val="4472C4" w:themeColor="accent5"/>
        </w:rPr>
        <w:t xml:space="preserve">Conservation longue durée -80°C </w:t>
      </w:r>
    </w:p>
    <w:p w:rsidR="00E51B30" w:rsidRDefault="00E51B30" w:rsidP="00E51B30"/>
    <w:p w:rsidR="00603810" w:rsidRDefault="00603810" w:rsidP="00603810">
      <w:pPr>
        <w:pStyle w:val="Titre2"/>
      </w:pPr>
      <w:bookmarkStart w:id="15" w:name="_Toc45106249"/>
      <w:r>
        <w:t xml:space="preserve">Etape 7 : </w:t>
      </w:r>
      <w:r w:rsidR="00C31CE5">
        <w:t xml:space="preserve">Connexion du </w:t>
      </w:r>
      <w:proofErr w:type="spellStart"/>
      <w:r w:rsidR="00C31CE5">
        <w:t>MinIT</w:t>
      </w:r>
      <w:proofErr w:type="spellEnd"/>
      <w:r w:rsidR="001B157C">
        <w:t xml:space="preserve"> et c</w:t>
      </w:r>
      <w:r w:rsidR="00C41728">
        <w:t>hargement de la FlowCell</w:t>
      </w:r>
      <w:bookmarkEnd w:id="15"/>
    </w:p>
    <w:p w:rsidR="00777411" w:rsidRPr="00E51B30" w:rsidRDefault="00C41728" w:rsidP="00777411">
      <w:pPr>
        <w:rPr>
          <w:i/>
        </w:rPr>
      </w:pPr>
      <w:r>
        <w:rPr>
          <w:i/>
        </w:rPr>
        <w:t xml:space="preserve">Kit : FlowCell priming </w:t>
      </w:r>
    </w:p>
    <w:p w:rsidR="00777411" w:rsidRPr="006B3CD2" w:rsidRDefault="00C41728" w:rsidP="00777411">
      <w:pPr>
        <w:rPr>
          <w:i/>
        </w:rPr>
      </w:pPr>
      <w:proofErr w:type="spellStart"/>
      <w:r w:rsidRPr="006B3CD2">
        <w:rPr>
          <w:i/>
        </w:rPr>
        <w:t>Loading</w:t>
      </w:r>
      <w:proofErr w:type="spellEnd"/>
      <w:r w:rsidRPr="006B3CD2">
        <w:rPr>
          <w:i/>
        </w:rPr>
        <w:t xml:space="preserve"> </w:t>
      </w:r>
      <w:proofErr w:type="spellStart"/>
      <w:r w:rsidRPr="006B3CD2">
        <w:rPr>
          <w:i/>
        </w:rPr>
        <w:t>Beads</w:t>
      </w:r>
      <w:proofErr w:type="spellEnd"/>
      <w:r w:rsidRPr="006B3CD2">
        <w:rPr>
          <w:i/>
        </w:rPr>
        <w:t xml:space="preserve"> (LB)</w:t>
      </w:r>
    </w:p>
    <w:p w:rsidR="00C41728" w:rsidRDefault="00C41728" w:rsidP="00777411">
      <w:pPr>
        <w:rPr>
          <w:i/>
        </w:rPr>
      </w:pPr>
      <w:proofErr w:type="spellStart"/>
      <w:r w:rsidRPr="006B3CD2">
        <w:rPr>
          <w:i/>
        </w:rPr>
        <w:t>Sequencing</w:t>
      </w:r>
      <w:proofErr w:type="spellEnd"/>
      <w:r w:rsidRPr="006B3CD2">
        <w:rPr>
          <w:i/>
        </w:rPr>
        <w:t xml:space="preserve"> Buffer (SQB)</w:t>
      </w:r>
    </w:p>
    <w:p w:rsidR="00853F7B" w:rsidRDefault="00853F7B" w:rsidP="00777411">
      <w:pPr>
        <w:rPr>
          <w:i/>
        </w:rPr>
      </w:pPr>
      <w:r>
        <w:rPr>
          <w:i/>
        </w:rPr>
        <w:t>Input : 15ng</w:t>
      </w:r>
    </w:p>
    <w:p w:rsidR="006B3CD2" w:rsidRDefault="006B3CD2" w:rsidP="00777411">
      <w:pPr>
        <w:rPr>
          <w:i/>
        </w:rPr>
      </w:pP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Brancher le </w:t>
      </w:r>
      <w:proofErr w:type="spellStart"/>
      <w:r>
        <w:t>MinIT</w:t>
      </w:r>
      <w:proofErr w:type="spellEnd"/>
      <w:r>
        <w:t xml:space="preserve"> sur le secteur et l’allumer 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Raccorder le </w:t>
      </w:r>
      <w:proofErr w:type="spellStart"/>
      <w:r>
        <w:t>MinION</w:t>
      </w:r>
      <w:proofErr w:type="spellEnd"/>
      <w:r>
        <w:t xml:space="preserve"> au </w:t>
      </w:r>
      <w:proofErr w:type="spellStart"/>
      <w:r>
        <w:t>MinIT</w:t>
      </w:r>
      <w:proofErr w:type="spellEnd"/>
    </w:p>
    <w:p w:rsidR="00853F7B" w:rsidRDefault="001B157C" w:rsidP="001B157C">
      <w:pPr>
        <w:pStyle w:val="Paragraphedeliste"/>
        <w:numPr>
          <w:ilvl w:val="0"/>
          <w:numId w:val="28"/>
        </w:numPr>
      </w:pPr>
      <w:r>
        <w:t xml:space="preserve">Sur l’ordinateur, se connecter en </w:t>
      </w:r>
      <w:proofErr w:type="spellStart"/>
      <w:r>
        <w:t>WiF</w:t>
      </w:r>
      <w:r w:rsidR="00853F7B">
        <w:t>i</w:t>
      </w:r>
      <w:proofErr w:type="spellEnd"/>
      <w:r w:rsidR="00853F7B">
        <w:t xml:space="preserve"> au </w:t>
      </w:r>
      <w:proofErr w:type="spellStart"/>
      <w:r w:rsidR="00853F7B">
        <w:t>MinIT</w:t>
      </w:r>
      <w:proofErr w:type="spellEnd"/>
    </w:p>
    <w:p w:rsidR="00853F7B" w:rsidRDefault="001B157C" w:rsidP="00853F7B">
      <w:pPr>
        <w:pStyle w:val="Paragraphedeliste"/>
        <w:numPr>
          <w:ilvl w:val="1"/>
          <w:numId w:val="28"/>
        </w:numPr>
      </w:pPr>
      <w:r>
        <w:t>nom réseau</w:t>
      </w:r>
      <w:r w:rsidR="00853F7B">
        <w:t xml:space="preserve"> : </w:t>
      </w:r>
      <w:r>
        <w:t xml:space="preserve">MT-111186 </w:t>
      </w:r>
    </w:p>
    <w:p w:rsidR="001B157C" w:rsidRDefault="001B157C" w:rsidP="00853F7B">
      <w:pPr>
        <w:pStyle w:val="Paragraphedeliste"/>
        <w:numPr>
          <w:ilvl w:val="1"/>
          <w:numId w:val="28"/>
        </w:numPr>
      </w:pPr>
      <w:r>
        <w:t>m</w:t>
      </w:r>
      <w:r w:rsidR="00853F7B">
        <w:t xml:space="preserve">ot </w:t>
      </w:r>
      <w:r>
        <w:t>d</w:t>
      </w:r>
      <w:r w:rsidR="00853F7B">
        <w:t xml:space="preserve">e </w:t>
      </w:r>
      <w:r>
        <w:t>p</w:t>
      </w:r>
      <w:r w:rsidR="00853F7B">
        <w:t>asse : WarmButterflyWings98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Ouvrir le dossier </w:t>
      </w:r>
      <w:hyperlink r:id="rId10" w:history="1">
        <w:r w:rsidRPr="00691DC8">
          <w:rPr>
            <w:rStyle w:val="Lienhypertexte"/>
            <w:rFonts w:asciiTheme="majorHAnsi" w:hAnsiTheme="majorHAnsi" w:cstheme="majorHAnsi"/>
          </w:rPr>
          <w:t>\\</w:t>
        </w:r>
        <w:r w:rsidRPr="00691DC8">
          <w:rPr>
            <w:rStyle w:val="Lienhypertexte"/>
          </w:rPr>
          <w:t>mt-111186</w:t>
        </w:r>
      </w:hyperlink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lastRenderedPageBreak/>
        <w:t xml:space="preserve">Ouvrir </w:t>
      </w:r>
      <w:proofErr w:type="spellStart"/>
      <w:r>
        <w:t>MinKNOW</w:t>
      </w:r>
      <w:proofErr w:type="spellEnd"/>
      <w:r>
        <w:t xml:space="preserve"> </w:t>
      </w:r>
    </w:p>
    <w:p w:rsidR="001B157C" w:rsidRPr="001B157C" w:rsidRDefault="001B157C" w:rsidP="001B157C">
      <w:pPr>
        <w:jc w:val="center"/>
        <w:rPr>
          <w:i/>
          <w:color w:val="4472C4" w:themeColor="accent5"/>
        </w:rPr>
      </w:pPr>
      <w:r>
        <w:rPr>
          <w:i/>
          <w:color w:val="4472C4" w:themeColor="accent5"/>
        </w:rPr>
        <w:t>Attention : le lien ne fonctionne pas sous internet explorer – le copier puis l’ouvrir dans Chrome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Insérer la FlowCell dans le </w:t>
      </w:r>
      <w:proofErr w:type="spellStart"/>
      <w:r>
        <w:t>MinION</w:t>
      </w:r>
      <w:proofErr w:type="spellEnd"/>
      <w:r>
        <w:t xml:space="preserve"> 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Lorsque la FlowCell apparait à l’écran, cocher </w:t>
      </w:r>
      <w:r w:rsidR="00531BC1">
        <w:t>« </w:t>
      </w:r>
      <w:proofErr w:type="spellStart"/>
      <w:r>
        <w:t>Available</w:t>
      </w:r>
      <w:proofErr w:type="spellEnd"/>
      <w:r w:rsidR="00531BC1">
        <w:t> »</w:t>
      </w:r>
      <w:r>
        <w:t xml:space="preserve"> puis cliquer sur « Check </w:t>
      </w:r>
      <w:proofErr w:type="spellStart"/>
      <w:r>
        <w:t>FlowCells</w:t>
      </w:r>
      <w:proofErr w:type="spellEnd"/>
      <w:r>
        <w:t> ». Le contrôle prend quelques minutes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>Préparer le priming mix en ajoutant 30µL de FLT dans un tube neuf de FB</w:t>
      </w:r>
    </w:p>
    <w:p w:rsidR="001B157C" w:rsidRDefault="001B157C" w:rsidP="001B157C">
      <w:pPr>
        <w:pStyle w:val="Paragraphedeliste"/>
        <w:numPr>
          <w:ilvl w:val="0"/>
          <w:numId w:val="28"/>
        </w:numPr>
      </w:pPr>
      <w:r>
        <w:t xml:space="preserve">Une fois le contrôle de la FlowCell terminé, ouvrir le Priming Port en le </w:t>
      </w:r>
      <w:r w:rsidR="00531BC1">
        <w:t>pivotant</w:t>
      </w:r>
      <w:r w:rsidR="00E62F44">
        <w:t xml:space="preserve"> (Figure 2)</w:t>
      </w:r>
    </w:p>
    <w:p w:rsidR="00CB3F65" w:rsidRDefault="001B157C" w:rsidP="00CB3F65">
      <w:pPr>
        <w:pStyle w:val="Paragraphedeliste"/>
        <w:numPr>
          <w:ilvl w:val="0"/>
          <w:numId w:val="28"/>
        </w:numPr>
      </w:pPr>
      <w:r>
        <w:t>Avec une P1000</w:t>
      </w:r>
      <w:r w:rsidR="00CB3F65">
        <w:t xml:space="preserve"> </w:t>
      </w:r>
      <w:r w:rsidR="00531BC1">
        <w:t>réglée sur</w:t>
      </w:r>
      <w:r w:rsidR="00CB3F65">
        <w:t xml:space="preserve"> 200</w:t>
      </w:r>
      <w:r w:rsidR="00531BC1">
        <w:t>µL</w:t>
      </w:r>
      <w:r w:rsidR="00CB3F65">
        <w:t>, insérer le cône dans le priming port puis faire tourner la molette jusqu’à 230µL, un liquide jaune doit remonter dans le cône, le jeter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>Prélever 800µL de priming mix et l’insérer lentement et délicatement dans le priming port</w:t>
      </w:r>
    </w:p>
    <w:p w:rsidR="00CB3F65" w:rsidRPr="00CB3F65" w:rsidRDefault="00CB3F65" w:rsidP="00CB3F65">
      <w:pPr>
        <w:jc w:val="center"/>
        <w:rPr>
          <w:i/>
          <w:color w:val="4472C4" w:themeColor="accent5"/>
        </w:rPr>
      </w:pPr>
      <w:r w:rsidRPr="00CB3F65">
        <w:rPr>
          <w:i/>
          <w:color w:val="4472C4" w:themeColor="accent5"/>
        </w:rPr>
        <w:t xml:space="preserve">Attention : </w:t>
      </w:r>
      <w:r>
        <w:rPr>
          <w:i/>
          <w:color w:val="4472C4" w:themeColor="accent5"/>
        </w:rPr>
        <w:t>ne pas insérer de bulles dans la FlowCell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Attendre 5 minutes 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Préparer la librairie : </w:t>
      </w:r>
    </w:p>
    <w:tbl>
      <w:tblPr>
        <w:tblStyle w:val="TableauListe1Clair-Accentuation1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1559"/>
      </w:tblGrid>
      <w:tr w:rsidR="00CB3F65" w:rsidTr="002F0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B3F65" w:rsidRDefault="00CB3F65" w:rsidP="002F0A6F">
            <w:pPr>
              <w:jc w:val="right"/>
            </w:pPr>
            <w:r>
              <w:t>Réactifs</w:t>
            </w:r>
          </w:p>
        </w:tc>
        <w:tc>
          <w:tcPr>
            <w:tcW w:w="1559" w:type="dxa"/>
          </w:tcPr>
          <w:p w:rsidR="00CB3F65" w:rsidRDefault="00CB3F65" w:rsidP="002F0A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(µL)</w:t>
            </w:r>
          </w:p>
        </w:tc>
      </w:tr>
      <w:tr w:rsidR="00CB3F65" w:rsidRPr="00C37705" w:rsidTr="002F0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B3F65" w:rsidRPr="00CD05F4" w:rsidRDefault="00CB3F65" w:rsidP="002F0A6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Sequencing Buffer (SQB)</w:t>
            </w:r>
          </w:p>
        </w:tc>
        <w:tc>
          <w:tcPr>
            <w:tcW w:w="1559" w:type="dxa"/>
          </w:tcPr>
          <w:p w:rsidR="00CB3F65" w:rsidRPr="00C37705" w:rsidRDefault="00CB3F65" w:rsidP="002F0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37,5</w:t>
            </w:r>
          </w:p>
        </w:tc>
      </w:tr>
      <w:tr w:rsidR="00CB3F65" w:rsidRPr="00C37705" w:rsidTr="002F0A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B3F65" w:rsidRPr="00CD05F4" w:rsidRDefault="00CB3F65" w:rsidP="002F0A6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Loading Beads (LB)</w:t>
            </w:r>
          </w:p>
        </w:tc>
        <w:tc>
          <w:tcPr>
            <w:tcW w:w="1559" w:type="dxa"/>
          </w:tcPr>
          <w:p w:rsidR="00CB3F65" w:rsidRDefault="00CB3F65" w:rsidP="002F0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25,5</w:t>
            </w:r>
          </w:p>
        </w:tc>
      </w:tr>
      <w:tr w:rsidR="00CB3F65" w:rsidRPr="00C37705" w:rsidTr="002F0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B3F65" w:rsidRPr="00CD05F4" w:rsidRDefault="00CB3F65" w:rsidP="002F0A6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DNA library (15ng)</w:t>
            </w:r>
          </w:p>
        </w:tc>
        <w:tc>
          <w:tcPr>
            <w:tcW w:w="1559" w:type="dxa"/>
          </w:tcPr>
          <w:p w:rsidR="00CB3F65" w:rsidRPr="00C37705" w:rsidRDefault="00CB3F65" w:rsidP="002F0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B3F65" w:rsidRPr="00C37705" w:rsidTr="002F0A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vAlign w:val="center"/>
          </w:tcPr>
          <w:p w:rsidR="00CB3F65" w:rsidRPr="00C37705" w:rsidRDefault="00CB3F65" w:rsidP="002F0A6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559" w:type="dxa"/>
          </w:tcPr>
          <w:p w:rsidR="00CB3F65" w:rsidRPr="003D6610" w:rsidRDefault="00CB3F65" w:rsidP="002F0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75</w:t>
            </w:r>
          </w:p>
        </w:tc>
      </w:tr>
    </w:tbl>
    <w:p w:rsidR="00CB3F65" w:rsidRPr="00CB3F65" w:rsidRDefault="00CB3F65" w:rsidP="00CB3F65">
      <w:pPr>
        <w:jc w:val="center"/>
        <w:rPr>
          <w:i/>
          <w:color w:val="4472C4" w:themeColor="accent5"/>
        </w:rPr>
      </w:pPr>
      <w:r w:rsidRPr="00CB3F65">
        <w:rPr>
          <w:i/>
          <w:color w:val="4472C4" w:themeColor="accent5"/>
        </w:rPr>
        <w:t xml:space="preserve">Attention : </w:t>
      </w:r>
      <w:r>
        <w:rPr>
          <w:i/>
          <w:color w:val="4472C4" w:themeColor="accent5"/>
        </w:rPr>
        <w:t>bien resuspendre le LB, les billes sédimentent très rapidement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Ouvrir délicatement le </w:t>
      </w:r>
      <w:proofErr w:type="spellStart"/>
      <w:r>
        <w:t>SpotON</w:t>
      </w:r>
      <w:proofErr w:type="spellEnd"/>
      <w:r w:rsidR="00E62F44">
        <w:t xml:space="preserve"> (Figure 1)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Insérer 200µL de priming mix dans le priming port </w:t>
      </w:r>
    </w:p>
    <w:p w:rsidR="00CB3F65" w:rsidRPr="00CB3F65" w:rsidRDefault="00CB3F65" w:rsidP="00CB3F65">
      <w:pPr>
        <w:jc w:val="center"/>
        <w:rPr>
          <w:i/>
          <w:color w:val="4472C4" w:themeColor="accent5"/>
        </w:rPr>
      </w:pPr>
      <w:r w:rsidRPr="00CB3F65">
        <w:rPr>
          <w:i/>
          <w:color w:val="4472C4" w:themeColor="accent5"/>
        </w:rPr>
        <w:t xml:space="preserve">Attention : ne pas insérer </w:t>
      </w:r>
      <w:r w:rsidR="00531BC1">
        <w:rPr>
          <w:i/>
          <w:color w:val="4472C4" w:themeColor="accent5"/>
        </w:rPr>
        <w:t xml:space="preserve">de priming mix </w:t>
      </w:r>
      <w:r w:rsidRPr="00CB3F65">
        <w:rPr>
          <w:i/>
          <w:color w:val="4472C4" w:themeColor="accent5"/>
        </w:rPr>
        <w:t>d</w:t>
      </w:r>
      <w:r>
        <w:rPr>
          <w:i/>
          <w:color w:val="4472C4" w:themeColor="accent5"/>
        </w:rPr>
        <w:t xml:space="preserve">ans le </w:t>
      </w:r>
      <w:proofErr w:type="spellStart"/>
      <w:r>
        <w:rPr>
          <w:i/>
          <w:color w:val="4472C4" w:themeColor="accent5"/>
        </w:rPr>
        <w:t>SpotON</w:t>
      </w:r>
      <w:proofErr w:type="spellEnd"/>
    </w:p>
    <w:p w:rsidR="00CB3F65" w:rsidRDefault="00531BC1" w:rsidP="00CB3F65">
      <w:pPr>
        <w:pStyle w:val="Paragraphedeliste"/>
        <w:numPr>
          <w:ilvl w:val="0"/>
          <w:numId w:val="28"/>
        </w:numPr>
      </w:pPr>
      <w:r>
        <w:t>Remettre en suspension les billes présentes dans la</w:t>
      </w:r>
      <w:r w:rsidR="00CB3F65">
        <w:t xml:space="preserve"> librairie puis ajouter goutte à goutte 75µL de librairie </w:t>
      </w:r>
      <w:r>
        <w:t>sur</w:t>
      </w:r>
      <w:r w:rsidR="00CB3F65">
        <w:t xml:space="preserve"> le </w:t>
      </w:r>
      <w:proofErr w:type="spellStart"/>
      <w:r w:rsidR="00CB3F65">
        <w:t>SpotON</w:t>
      </w:r>
      <w:proofErr w:type="spellEnd"/>
    </w:p>
    <w:p w:rsidR="00531BC1" w:rsidRPr="00531BC1" w:rsidRDefault="00531BC1" w:rsidP="00531BC1">
      <w:pPr>
        <w:jc w:val="center"/>
        <w:rPr>
          <w:i/>
          <w:color w:val="4472C4" w:themeColor="accent5"/>
        </w:rPr>
      </w:pPr>
      <w:r>
        <w:rPr>
          <w:i/>
          <w:color w:val="4472C4" w:themeColor="accent5"/>
        </w:rPr>
        <w:t>Il est possible de voir les billes se répartir sur la membrane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Refermer délicatement le </w:t>
      </w:r>
      <w:proofErr w:type="spellStart"/>
      <w:r>
        <w:t>SpotOn</w:t>
      </w:r>
      <w:proofErr w:type="spellEnd"/>
      <w:r>
        <w:t xml:space="preserve"> puis le priming port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 xml:space="preserve">Sur </w:t>
      </w:r>
      <w:proofErr w:type="spellStart"/>
      <w:r>
        <w:t>MinKNOW</w:t>
      </w:r>
      <w:proofErr w:type="spellEnd"/>
      <w:r>
        <w:t xml:space="preserve">, cliquer sur </w:t>
      </w:r>
      <w:r w:rsidR="00531BC1">
        <w:t>« </w:t>
      </w:r>
      <w:r>
        <w:t>New</w:t>
      </w:r>
      <w:r w:rsidR="00531BC1">
        <w:t xml:space="preserve"> </w:t>
      </w:r>
      <w:proofErr w:type="spellStart"/>
      <w:r w:rsidR="00531BC1">
        <w:t>E</w:t>
      </w:r>
      <w:r>
        <w:t>xperiment</w:t>
      </w:r>
      <w:proofErr w:type="spellEnd"/>
      <w:r w:rsidR="00531BC1">
        <w:t> »</w:t>
      </w:r>
      <w:r>
        <w:t xml:space="preserve">: </w:t>
      </w:r>
    </w:p>
    <w:p w:rsidR="00CB3F65" w:rsidRDefault="00CB3F65" w:rsidP="00CB3F65">
      <w:pPr>
        <w:pStyle w:val="Paragraphedeliste"/>
        <w:numPr>
          <w:ilvl w:val="1"/>
          <w:numId w:val="28"/>
        </w:numPr>
      </w:pPr>
      <w:r>
        <w:t xml:space="preserve">Sélectionner le kit SQK LSK109 </w:t>
      </w:r>
    </w:p>
    <w:p w:rsidR="00CB3F65" w:rsidRDefault="00CB3F65" w:rsidP="00CB3F65">
      <w:pPr>
        <w:pStyle w:val="Paragraphedeliste"/>
        <w:numPr>
          <w:ilvl w:val="1"/>
          <w:numId w:val="28"/>
        </w:numPr>
      </w:pPr>
      <w:proofErr w:type="spellStart"/>
      <w:r>
        <w:t>BaseCalling</w:t>
      </w:r>
      <w:proofErr w:type="spellEnd"/>
      <w:r>
        <w:t xml:space="preserve"> ON </w:t>
      </w:r>
    </w:p>
    <w:p w:rsidR="00CB3F65" w:rsidRDefault="00CB3F65" w:rsidP="00CB3F65">
      <w:pPr>
        <w:pStyle w:val="Paragraphedeliste"/>
        <w:numPr>
          <w:ilvl w:val="1"/>
          <w:numId w:val="28"/>
        </w:numPr>
      </w:pPr>
      <w:r>
        <w:t xml:space="preserve">Sélectionner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BaseCalling</w:t>
      </w:r>
      <w:proofErr w:type="spellEnd"/>
    </w:p>
    <w:p w:rsidR="00CB3F65" w:rsidRDefault="00CB3F65" w:rsidP="00CB3F65">
      <w:pPr>
        <w:pStyle w:val="Paragraphedeliste"/>
        <w:numPr>
          <w:ilvl w:val="1"/>
          <w:numId w:val="28"/>
        </w:numPr>
      </w:pPr>
      <w:proofErr w:type="spellStart"/>
      <w:r>
        <w:t>Barcoding</w:t>
      </w:r>
      <w:proofErr w:type="spellEnd"/>
      <w:r>
        <w:t xml:space="preserve"> OFF</w:t>
      </w:r>
    </w:p>
    <w:p w:rsidR="00CB3F65" w:rsidRPr="001B157C" w:rsidRDefault="00CB3F65" w:rsidP="00CB3F65">
      <w:pPr>
        <w:pStyle w:val="Paragraphedeliste"/>
        <w:numPr>
          <w:ilvl w:val="1"/>
          <w:numId w:val="28"/>
        </w:numPr>
      </w:pPr>
      <w:r>
        <w:t>La durée du séquençage peut être modifiée</w:t>
      </w:r>
    </w:p>
    <w:p w:rsidR="00CB3F65" w:rsidRDefault="00CB3F65" w:rsidP="00CB3F65">
      <w:pPr>
        <w:pStyle w:val="Paragraphedeliste"/>
        <w:numPr>
          <w:ilvl w:val="0"/>
          <w:numId w:val="28"/>
        </w:numPr>
      </w:pPr>
      <w:r>
        <w:t>Valider</w:t>
      </w:r>
    </w:p>
    <w:p w:rsidR="006F6B4C" w:rsidRDefault="006F6B4C" w:rsidP="00500605">
      <w:pPr>
        <w:rPr>
          <w:rFonts w:ascii="Calibri" w:hAnsi="Calibri" w:cs="Calibri"/>
          <w:sz w:val="22"/>
          <w:szCs w:val="22"/>
        </w:rPr>
      </w:pPr>
    </w:p>
    <w:p w:rsidR="008B42B2" w:rsidRDefault="008B42B2" w:rsidP="00500605">
      <w:pPr>
        <w:rPr>
          <w:rFonts w:ascii="Calibri" w:hAnsi="Calibri" w:cs="Calibri"/>
          <w:sz w:val="22"/>
          <w:szCs w:val="22"/>
        </w:rPr>
      </w:pPr>
    </w:p>
    <w:p w:rsidR="00EB2CD2" w:rsidRDefault="00EB2CD2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E62F44" w:rsidP="00500605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167005</wp:posOffset>
                </wp:positionV>
                <wp:extent cx="4610100" cy="2896235"/>
                <wp:effectExtent l="0" t="0" r="0" b="0"/>
                <wp:wrapTight wrapText="bothSides">
                  <wp:wrapPolygon edited="0">
                    <wp:start x="0" y="0"/>
                    <wp:lineTo x="0" y="21453"/>
                    <wp:lineTo x="21511" y="21453"/>
                    <wp:lineTo x="21511" y="0"/>
                    <wp:lineTo x="0" y="0"/>
                  </wp:wrapPolygon>
                </wp:wrapTight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896235"/>
                          <a:chOff x="0" y="0"/>
                          <a:chExt cx="4610100" cy="28962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69" t="29330" r="32455" b="32485"/>
                          <a:stretch/>
                        </pic:blipFill>
                        <pic:spPr bwMode="auto">
                          <a:xfrm>
                            <a:off x="0" y="0"/>
                            <a:ext cx="4610100" cy="251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Zone de texte 5"/>
                        <wps:cNvSpPr txBox="1"/>
                        <wps:spPr>
                          <a:xfrm>
                            <a:off x="0" y="2571750"/>
                            <a:ext cx="4610100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31BC1" w:rsidRPr="007704E7" w:rsidRDefault="00531BC1" w:rsidP="00E62F44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62F44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Description de la FlowCell - Source : </w:t>
                              </w:r>
                              <w:proofErr w:type="spellStart"/>
                              <w:r>
                                <w:t>Nanopore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" o:spid="_x0000_s1026" style="position:absolute;left:0;text-align:left;margin-left:59.55pt;margin-top:13.15pt;width:363pt;height:228.05pt;z-index:251659264" coordsize="46101,2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46101;height:25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zJQHDAAAA2gAAAA8AAABkcnMvZG93bnJldi54bWxEj91qwkAUhO8LvsNyhN6EumkoGlNXsZbW&#10;3jb2AY7Z0ySYPRuya37evisIvRxm5htmsxtNI3rqXG1ZwfMiBkFcWF1zqeDn9PGUgnAeWWNjmRRM&#10;5GC3nT1sMNN24G/qc1+KAGGXoYLK+zaT0hUVGXQL2xIH79d2Bn2QXSl1h0OAm0YmcbyUBmsOCxW2&#10;dKiouORXEyjH97dolcb157lpo2ndyyiZeqUe5+P+FYSn0f+H7+0vreAFblfCDZD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bMlAcMAAADaAAAADwAAAAAAAAAAAAAAAACf&#10;AgAAZHJzL2Rvd25yZXYueG1sUEsFBgAAAAAEAAQA9wAAAI8DAAAAAA==&#10;">
                  <v:imagedata r:id="rId12" o:title="" croptop="19222f" cropbottom="21289f" cropleft="18461f" cropright="21270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8" type="#_x0000_t202" style="position:absolute;top:25717;width:46101;height:3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531BC1" w:rsidRPr="007704E7" w:rsidRDefault="00531BC1" w:rsidP="00E62F44">
                        <w:pPr>
                          <w:pStyle w:val="Lgende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62F44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Description de la FlowCell - Source : </w:t>
                        </w:r>
                        <w:proofErr w:type="spellStart"/>
                        <w:r>
                          <w:t>Nanopore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531BC1" w:rsidRDefault="00531BC1" w:rsidP="00500605">
      <w:pPr>
        <w:rPr>
          <w:rFonts w:ascii="Calibri" w:hAnsi="Calibri" w:cs="Calibri"/>
          <w:sz w:val="22"/>
          <w:szCs w:val="22"/>
        </w:rPr>
      </w:pPr>
    </w:p>
    <w:p w:rsidR="00E62F44" w:rsidRDefault="00E62F44" w:rsidP="00500605">
      <w:pPr>
        <w:rPr>
          <w:rFonts w:ascii="Calibri" w:hAnsi="Calibri" w:cs="Calibri"/>
          <w:sz w:val="22"/>
          <w:szCs w:val="22"/>
        </w:rPr>
      </w:pPr>
    </w:p>
    <w:p w:rsidR="00E62F44" w:rsidRDefault="00E62F44" w:rsidP="00500605">
      <w:pPr>
        <w:rPr>
          <w:rFonts w:ascii="Calibri" w:hAnsi="Calibri" w:cs="Calibri"/>
          <w:sz w:val="22"/>
          <w:szCs w:val="22"/>
        </w:rPr>
      </w:pPr>
    </w:p>
    <w:p w:rsidR="00E62F44" w:rsidRDefault="00E62F44" w:rsidP="00E62F44">
      <w:pPr>
        <w:keepNext/>
      </w:pPr>
    </w:p>
    <w:p w:rsidR="00EB2CD2" w:rsidRDefault="00EB2CD2" w:rsidP="00500605">
      <w:pPr>
        <w:rPr>
          <w:rFonts w:ascii="Calibri" w:hAnsi="Calibri" w:cs="Calibri"/>
          <w:sz w:val="22"/>
          <w:szCs w:val="22"/>
        </w:rPr>
      </w:pPr>
    </w:p>
    <w:p w:rsidR="00531BC1" w:rsidRPr="00923687" w:rsidRDefault="00531BC1" w:rsidP="00500605">
      <w:pPr>
        <w:rPr>
          <w:rFonts w:ascii="Calibri" w:hAnsi="Calibri" w:cs="Calibri"/>
          <w:sz w:val="22"/>
          <w:szCs w:val="22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  <w:r>
        <w:rPr>
          <w:rFonts w:ascii="Calibri" w:hAnsi="Calibri" w:cs="Calibri"/>
          <w:b/>
          <w:noProof/>
          <w:color w:val="5F5F5F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151130</wp:posOffset>
                </wp:positionV>
                <wp:extent cx="4714875" cy="2953385"/>
                <wp:effectExtent l="0" t="0" r="9525" b="0"/>
                <wp:wrapTight wrapText="bothSides">
                  <wp:wrapPolygon edited="0">
                    <wp:start x="0" y="0"/>
                    <wp:lineTo x="0" y="21456"/>
                    <wp:lineTo x="21556" y="21456"/>
                    <wp:lineTo x="21556" y="0"/>
                    <wp:lineTo x="0" y="0"/>
                  </wp:wrapPolygon>
                </wp:wrapTight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2953385"/>
                          <a:chOff x="0" y="0"/>
                          <a:chExt cx="4714875" cy="29533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92" t="21859" r="28721" b="36912"/>
                          <a:stretch/>
                        </pic:blipFill>
                        <pic:spPr bwMode="auto">
                          <a:xfrm>
                            <a:off x="0" y="0"/>
                            <a:ext cx="4714875" cy="257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Zone de texte 7"/>
                        <wps:cNvSpPr txBox="1"/>
                        <wps:spPr>
                          <a:xfrm>
                            <a:off x="0" y="2628900"/>
                            <a:ext cx="471487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62F44" w:rsidRPr="00711FAF" w:rsidRDefault="00E62F44" w:rsidP="00E62F44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Ouverture du priming port - Source : </w:t>
                              </w:r>
                              <w:proofErr w:type="spellStart"/>
                              <w:r>
                                <w:t>Nanopore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8" o:spid="_x0000_s1029" style="position:absolute;left:0;text-align:left;margin-left:55.05pt;margin-top:11.9pt;width:371.25pt;height:232.55pt;z-index:251663360" coordsize="47148,29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">
                <v:shape id="Image 1" o:spid="_x0000_s1030" type="#_x0000_t75" style="position:absolute;width:47148;height:25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J3ZjAAAAA2gAAAA8AAABkcnMvZG93bnJldi54bWxET01rAjEQvRf8D2EK3mqiopatUUQtWgSh&#10;WnoeNtPN0s1kSVJd/30jFHoaHu9z5svONeJCIdaeNQwHCgRx6U3NlYaP8+vTM4iYkA02nknDjSIs&#10;F72HORbGX/mdLqdUiRzCsUANNqW2kDKWlhzGgW+JM/flg8OUYaikCXjN4a6RI6Wm0mHNucFiS2tL&#10;5ffpx2nYq+1kMgvn46fbDFm9HXZTZ8da9x+71QuIRF36F/+59ybPh/sr9ys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sndmMAAAADaAAAADwAAAAAAAAAAAAAAAACfAgAA&#10;ZHJzL2Rvd25yZXYueG1sUEsFBgAAAAAEAAQA9wAAAIwDAAAAAA==&#10;">
                  <v:imagedata r:id="rId14" o:title="" croptop="14326f" cropbottom="24191f" cropleft="18869f" cropright="18823f"/>
                  <v:path arrowok="t"/>
                </v:shape>
                <v:shape id="Zone de texte 7" o:spid="_x0000_s1031" type="#_x0000_t202" style="position:absolute;top:26289;width:47148;height:3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5S8UA&#10;AADaAAAADwAAAGRycy9kb3ducmV2LnhtbESPQWsCMRSE70L/Q3gFL6LZtqKyGkWkQtuLdOvF22Pz&#10;3KzdvCxJVrf/vikUPA4z8w2z2vS2EVfyoXas4GmSgSAuna65UnD82o8XIEJE1tg4JgU/FGCzfhis&#10;MNfuxp90LWIlEoRDjgpMjG0uZSgNWQwT1xIn7+y8xZikr6T2eEtw28jnLJtJizWnBYMt7QyV30Vn&#10;FRymp4MZdefXj+30xb8fu93sUhVKDR/77RJEpD7ew//tN61gDn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/lLxQAAANoAAAAPAAAAAAAAAAAAAAAAAJgCAABkcnMv&#10;ZG93bnJldi54bWxQSwUGAAAAAAQABAD1AAAAigMAAAAA&#10;" stroked="f">
                  <v:textbox style="mso-fit-shape-to-text:t" inset="0,0,0,0">
                    <w:txbxContent>
                      <w:p w:rsidR="00E62F44" w:rsidRPr="00711FAF" w:rsidRDefault="00E62F44" w:rsidP="00E62F44">
                        <w:pPr>
                          <w:pStyle w:val="Lgende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Ouverture du priming port - Source : </w:t>
                        </w:r>
                        <w:proofErr w:type="spellStart"/>
                        <w:r>
                          <w:t>Nanopore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E62F44" w:rsidRDefault="00E62F44" w:rsidP="00500605">
      <w:pPr>
        <w:rPr>
          <w:rStyle w:val="MentionsCar"/>
          <w:rFonts w:ascii="Calibri" w:hAnsi="Calibri" w:cs="Calibri"/>
        </w:rPr>
      </w:pPr>
    </w:p>
    <w:p w:rsidR="00B461D1" w:rsidRPr="009E059E" w:rsidRDefault="00B461D1" w:rsidP="00500605">
      <w:pPr>
        <w:rPr>
          <w:rFonts w:ascii="Calibri" w:hAnsi="Calibri" w:cs="Calibri"/>
        </w:rPr>
      </w:pPr>
      <w:r w:rsidRPr="009E059E">
        <w:rPr>
          <w:rStyle w:val="MentionsCar"/>
          <w:rFonts w:ascii="Calibri" w:hAnsi="Calibri" w:cs="Calibri"/>
        </w:rPr>
        <w:t>Auteurs :</w:t>
      </w:r>
      <w:r w:rsidRPr="009E059E">
        <w:rPr>
          <w:rFonts w:ascii="Calibri" w:hAnsi="Calibri" w:cs="Calibri"/>
        </w:rPr>
        <w:t xml:space="preserve"> Prénom (minuscule) + NOM (MAJUSCULE) et /ou Nom du groupe de travail</w:t>
      </w:r>
    </w:p>
    <w:p w:rsidR="00B461D1" w:rsidRPr="009E059E" w:rsidRDefault="00B461D1" w:rsidP="00500605">
      <w:pPr>
        <w:rPr>
          <w:rFonts w:ascii="Calibri" w:hAnsi="Calibri" w:cs="Calibri"/>
        </w:rPr>
      </w:pPr>
      <w:r w:rsidRPr="009E059E">
        <w:rPr>
          <w:rStyle w:val="MentionsCar"/>
          <w:rFonts w:ascii="Calibri" w:hAnsi="Calibri" w:cs="Calibri"/>
        </w:rPr>
        <w:t>Contacts :</w:t>
      </w:r>
      <w:r w:rsidRPr="009E059E">
        <w:rPr>
          <w:rFonts w:ascii="Calibri" w:hAnsi="Calibri" w:cs="Calibri"/>
        </w:rPr>
        <w:t xml:space="preserve"> (facultatif) Prénom (minuscule) + NOM (MAJUSCULE) + Fonction </w:t>
      </w:r>
    </w:p>
    <w:p w:rsidR="00B461D1" w:rsidRPr="009E059E" w:rsidRDefault="00A51203" w:rsidP="00500605">
      <w:pPr>
        <w:pStyle w:val="Mentions"/>
        <w:rPr>
          <w:rFonts w:ascii="Calibri" w:hAnsi="Calibri" w:cs="Calibri"/>
          <w:b w:val="0"/>
          <w:color w:val="auto"/>
        </w:rPr>
      </w:pPr>
      <w:r w:rsidRPr="009E059E">
        <w:rPr>
          <w:rFonts w:ascii="Calibri" w:hAnsi="Calibri" w:cs="Calibri"/>
        </w:rPr>
        <w:t>Date de 1</w:t>
      </w:r>
      <w:r w:rsidRPr="009E059E">
        <w:rPr>
          <w:rFonts w:ascii="Calibri" w:hAnsi="Calibri" w:cs="Calibri"/>
          <w:vertAlign w:val="superscript"/>
        </w:rPr>
        <w:t>ère</w:t>
      </w:r>
      <w:r w:rsidRPr="009E059E">
        <w:rPr>
          <w:rFonts w:ascii="Calibri" w:hAnsi="Calibri" w:cs="Calibri"/>
        </w:rPr>
        <w:t xml:space="preserve"> version</w:t>
      </w:r>
      <w:r w:rsidR="00B461D1" w:rsidRPr="009E059E">
        <w:rPr>
          <w:rFonts w:ascii="Calibri" w:hAnsi="Calibri" w:cs="Calibri"/>
        </w:rPr>
        <w:t> :</w:t>
      </w:r>
    </w:p>
    <w:p w:rsidR="00B461D1" w:rsidRPr="00923687" w:rsidRDefault="00B461D1" w:rsidP="00394AA7">
      <w:pPr>
        <w:rPr>
          <w:rFonts w:ascii="Calibri" w:hAnsi="Calibri" w:cs="Calibri"/>
          <w:sz w:val="22"/>
          <w:szCs w:val="22"/>
        </w:rPr>
      </w:pPr>
      <w:r w:rsidRPr="009E059E">
        <w:rPr>
          <w:rStyle w:val="MentionsCar"/>
          <w:rFonts w:ascii="Calibri" w:hAnsi="Calibri" w:cs="Calibri"/>
        </w:rPr>
        <w:t>Mots clés :</w:t>
      </w:r>
      <w:r w:rsidRPr="009E059E">
        <w:rPr>
          <w:rFonts w:ascii="Calibri" w:hAnsi="Calibri" w:cs="Calibri"/>
        </w:rPr>
        <w:t xml:space="preserve"> (obligatoire pour la GED</w:t>
      </w:r>
      <w:r w:rsidRPr="00923687">
        <w:rPr>
          <w:rFonts w:ascii="Calibri" w:hAnsi="Calibri" w:cs="Calibri"/>
          <w:sz w:val="22"/>
          <w:szCs w:val="22"/>
        </w:rPr>
        <w:t>)</w:t>
      </w:r>
    </w:p>
    <w:sectPr w:rsidR="00B461D1" w:rsidRPr="00923687" w:rsidSect="00FF1BAE">
      <w:type w:val="continuous"/>
      <w:pgSz w:w="11906" w:h="16838" w:code="9"/>
      <w:pgMar w:top="851" w:right="1134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57C" w:rsidRDefault="001B157C">
      <w:r>
        <w:separator/>
      </w:r>
    </w:p>
  </w:endnote>
  <w:endnote w:type="continuationSeparator" w:id="0">
    <w:p w:rsidR="001B157C" w:rsidRDefault="001B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 Semilight">
    <w:panose1 w:val="020B0502040204020203"/>
    <w:charset w:val="81"/>
    <w:family w:val="swiss"/>
    <w:pitch w:val="variable"/>
    <w:sig w:usb0="B0000AAF" w:usb1="09DF7CFB" w:usb2="00000012" w:usb3="00000000" w:csb0="003E01B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57C" w:rsidRPr="00C156A7" w:rsidRDefault="001B157C" w:rsidP="00F63819">
    <w:pPr>
      <w:pStyle w:val="Pieddepage"/>
      <w:jc w:val="right"/>
      <w:rPr>
        <w:rFonts w:ascii="Calibri" w:hAnsi="Calibri" w:cs="Calibri"/>
      </w:rPr>
    </w:pPr>
    <w:r w:rsidRPr="00C156A7">
      <w:rPr>
        <w:rStyle w:val="Numrodepage"/>
        <w:rFonts w:ascii="Calibri" w:hAnsi="Calibri" w:cs="Calibri"/>
      </w:rPr>
      <w:fldChar w:fldCharType="begin"/>
    </w:r>
    <w:r w:rsidRPr="00C156A7">
      <w:rPr>
        <w:rStyle w:val="Numrodepage"/>
        <w:rFonts w:ascii="Calibri" w:hAnsi="Calibri" w:cs="Calibri"/>
      </w:rPr>
      <w:instrText xml:space="preserve"> PAGE </w:instrText>
    </w:r>
    <w:r w:rsidRPr="00C156A7">
      <w:rPr>
        <w:rStyle w:val="Numrodepage"/>
        <w:rFonts w:ascii="Calibri" w:hAnsi="Calibri" w:cs="Calibri"/>
      </w:rPr>
      <w:fldChar w:fldCharType="separate"/>
    </w:r>
    <w:r w:rsidR="00EA2AE8">
      <w:rPr>
        <w:rStyle w:val="Numrodepage"/>
        <w:rFonts w:ascii="Calibri" w:hAnsi="Calibri" w:cs="Calibri"/>
        <w:noProof/>
      </w:rPr>
      <w:t>2</w:t>
    </w:r>
    <w:r w:rsidRPr="00C156A7">
      <w:rPr>
        <w:rStyle w:val="Numrodepage"/>
        <w:rFonts w:ascii="Calibri" w:hAnsi="Calibri" w:cs="Calibri"/>
      </w:rPr>
      <w:fldChar w:fldCharType="end"/>
    </w:r>
    <w:r w:rsidRPr="00C156A7">
      <w:rPr>
        <w:rStyle w:val="Numrodepage"/>
        <w:rFonts w:ascii="Calibri" w:hAnsi="Calibri" w:cs="Calibri"/>
      </w:rPr>
      <w:t>/</w:t>
    </w:r>
    <w:r w:rsidRPr="00C156A7">
      <w:rPr>
        <w:rStyle w:val="Numrodepage"/>
        <w:rFonts w:ascii="Calibri" w:hAnsi="Calibri" w:cs="Calibri"/>
      </w:rPr>
      <w:fldChar w:fldCharType="begin"/>
    </w:r>
    <w:r w:rsidRPr="00C156A7">
      <w:rPr>
        <w:rStyle w:val="Numrodepage"/>
        <w:rFonts w:ascii="Calibri" w:hAnsi="Calibri" w:cs="Calibri"/>
      </w:rPr>
      <w:instrText xml:space="preserve"> NUMPAGES </w:instrText>
    </w:r>
    <w:r w:rsidRPr="00C156A7">
      <w:rPr>
        <w:rStyle w:val="Numrodepage"/>
        <w:rFonts w:ascii="Calibri" w:hAnsi="Calibri" w:cs="Calibri"/>
      </w:rPr>
      <w:fldChar w:fldCharType="separate"/>
    </w:r>
    <w:r w:rsidR="00EA2AE8">
      <w:rPr>
        <w:rStyle w:val="Numrodepage"/>
        <w:rFonts w:ascii="Calibri" w:hAnsi="Calibri" w:cs="Calibri"/>
        <w:noProof/>
      </w:rPr>
      <w:t>9</w:t>
    </w:r>
    <w:r w:rsidRPr="00C156A7">
      <w:rPr>
        <w:rStyle w:val="Numrodepage"/>
        <w:rFonts w:ascii="Calibri" w:hAnsi="Calibri" w:cs="Calibri"/>
      </w:rPr>
      <w:fldChar w:fldCharType="end"/>
    </w:r>
  </w:p>
  <w:p w:rsidR="001B157C" w:rsidRDefault="001B157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57C" w:rsidRDefault="001B157C">
      <w:r>
        <w:separator/>
      </w:r>
    </w:p>
  </w:footnote>
  <w:footnote w:type="continuationSeparator" w:id="0">
    <w:p w:rsidR="001B157C" w:rsidRDefault="001B15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2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130"/>
      <w:gridCol w:w="696"/>
      <w:gridCol w:w="3109"/>
      <w:gridCol w:w="3421"/>
      <w:gridCol w:w="1268"/>
    </w:tblGrid>
    <w:tr w:rsidR="001B157C" w:rsidTr="00D412D3">
      <w:trPr>
        <w:cantSplit/>
        <w:trHeight w:val="737"/>
        <w:jc w:val="center"/>
      </w:trPr>
      <w:tc>
        <w:tcPr>
          <w:tcW w:w="113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B157C" w:rsidRDefault="001B157C">
          <w:pPr>
            <w:jc w:val="center"/>
            <w:rPr>
              <w:rFonts w:cs="Arial"/>
              <w:sz w:val="18"/>
              <w:szCs w:val="18"/>
            </w:rPr>
          </w:pPr>
          <w:r w:rsidRPr="00107E31">
            <w:rPr>
              <w:noProof/>
            </w:rPr>
            <w:drawing>
              <wp:inline distT="0" distB="0" distL="0" distR="0">
                <wp:extent cx="596900" cy="596900"/>
                <wp:effectExtent l="0" t="0" r="0" b="0"/>
                <wp:docPr id="2" name="Image 21" descr="LOGO_HCL_BLE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1" descr="LOGO_HCL_BLE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900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6" w:type="dxa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  <w:hideMark/>
        </w:tcPr>
        <w:p w:rsidR="001B157C" w:rsidRDefault="001B157C">
          <w:pPr>
            <w:jc w:val="center"/>
            <w:rPr>
              <w:rFonts w:ascii="Calibri" w:hAnsi="Calibri" w:cs="Calibri"/>
              <w:b/>
              <w:sz w:val="22"/>
              <w:szCs w:val="22"/>
            </w:rPr>
          </w:pPr>
        </w:p>
      </w:tc>
      <w:tc>
        <w:tcPr>
          <w:tcW w:w="6530" w:type="dxa"/>
          <w:gridSpan w:val="2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  <w:hideMark/>
        </w:tcPr>
        <w:p w:rsidR="001B157C" w:rsidRDefault="00EA2AE8">
          <w:pPr>
            <w:jc w:val="center"/>
            <w:rPr>
              <w:rFonts w:ascii="Calibri" w:hAnsi="Calibri" w:cs="Calibri"/>
              <w:b/>
              <w:sz w:val="22"/>
              <w:szCs w:val="22"/>
            </w:rPr>
          </w:pPr>
          <w:r>
            <w:rPr>
              <w:rFonts w:ascii="Calibri" w:hAnsi="Calibri" w:cs="Calibri"/>
              <w:b/>
              <w:sz w:val="22"/>
              <w:szCs w:val="22"/>
            </w:rPr>
            <w:t xml:space="preserve">Séquençage </w:t>
          </w:r>
          <w:proofErr w:type="spellStart"/>
          <w:r>
            <w:rPr>
              <w:rFonts w:ascii="Calibri" w:hAnsi="Calibri" w:cs="Calibri"/>
              <w:b/>
              <w:sz w:val="22"/>
              <w:szCs w:val="22"/>
            </w:rPr>
            <w:t>MinION</w:t>
          </w:r>
          <w:proofErr w:type="spellEnd"/>
          <w:r>
            <w:rPr>
              <w:rFonts w:ascii="Calibri" w:hAnsi="Calibri" w:cs="Calibri"/>
              <w:b/>
              <w:sz w:val="22"/>
              <w:szCs w:val="22"/>
            </w:rPr>
            <w:t xml:space="preserve"> – Protocole ARTIC </w:t>
          </w:r>
          <w:proofErr w:type="spellStart"/>
          <w:r>
            <w:rPr>
              <w:rFonts w:ascii="Calibri" w:hAnsi="Calibri" w:cs="Calibri"/>
              <w:b/>
              <w:sz w:val="22"/>
              <w:szCs w:val="22"/>
            </w:rPr>
            <w:t>NetWork</w:t>
          </w:r>
          <w:proofErr w:type="spellEnd"/>
        </w:p>
      </w:tc>
      <w:tc>
        <w:tcPr>
          <w:tcW w:w="1268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  <w:hideMark/>
        </w:tcPr>
        <w:p w:rsidR="001B157C" w:rsidRDefault="001B157C">
          <w:pPr>
            <w:jc w:val="center"/>
            <w:rPr>
              <w:rFonts w:cs="Arial"/>
              <w:sz w:val="18"/>
              <w:szCs w:val="18"/>
            </w:rPr>
          </w:pPr>
        </w:p>
      </w:tc>
    </w:tr>
    <w:tr w:rsidR="001B157C" w:rsidTr="00C92AD2">
      <w:trPr>
        <w:cantSplit/>
        <w:trHeight w:val="397"/>
        <w:jc w:val="center"/>
      </w:trPr>
      <w:tc>
        <w:tcPr>
          <w:tcW w:w="113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B157C" w:rsidRDefault="001B157C">
          <w:pPr>
            <w:rPr>
              <w:rFonts w:cs="Arial"/>
              <w:sz w:val="18"/>
              <w:szCs w:val="18"/>
            </w:rPr>
          </w:pPr>
        </w:p>
      </w:tc>
      <w:tc>
        <w:tcPr>
          <w:tcW w:w="380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B157C" w:rsidRPr="00923687" w:rsidRDefault="001B157C" w:rsidP="00BB2A91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Mode Opératoire</w:t>
          </w:r>
        </w:p>
      </w:tc>
      <w:tc>
        <w:tcPr>
          <w:tcW w:w="342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B157C" w:rsidRPr="00923687" w:rsidRDefault="001B157C" w:rsidP="0034750C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Version n° 1</w:t>
          </w:r>
          <w:r w:rsidRPr="00923687">
            <w:rPr>
              <w:rFonts w:ascii="Calibri" w:hAnsi="Calibri" w:cs="Calibri"/>
            </w:rPr>
            <w:t xml:space="preserve"> du </w:t>
          </w:r>
          <w:r>
            <w:rPr>
              <w:rFonts w:ascii="Calibri" w:hAnsi="Calibri" w:cs="Calibri"/>
            </w:rPr>
            <w:t>02/01/2020</w:t>
          </w:r>
        </w:p>
      </w:tc>
      <w:tc>
        <w:tcPr>
          <w:tcW w:w="1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1B157C" w:rsidRPr="00923687" w:rsidRDefault="001B157C" w:rsidP="00BB2A91">
          <w:pPr>
            <w:jc w:val="center"/>
            <w:rPr>
              <w:rFonts w:ascii="Calibri" w:hAnsi="Calibri" w:cs="Calibri"/>
            </w:rPr>
          </w:pPr>
          <w:r w:rsidRPr="00923687">
            <w:rPr>
              <w:rFonts w:ascii="Calibri" w:hAnsi="Calibri" w:cs="Calibri"/>
            </w:rPr>
            <w:t>Codification</w:t>
          </w:r>
        </w:p>
      </w:tc>
    </w:tr>
  </w:tbl>
  <w:p w:rsidR="001B157C" w:rsidRDefault="001B157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90D7D"/>
    <w:multiLevelType w:val="hybridMultilevel"/>
    <w:tmpl w:val="6D6E7692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80E7C"/>
    <w:multiLevelType w:val="hybridMultilevel"/>
    <w:tmpl w:val="B1524E08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96A68"/>
    <w:multiLevelType w:val="hybridMultilevel"/>
    <w:tmpl w:val="ACA6DAF0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92F2F"/>
    <w:multiLevelType w:val="hybridMultilevel"/>
    <w:tmpl w:val="92240600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54457"/>
    <w:multiLevelType w:val="multilevel"/>
    <w:tmpl w:val="0826D48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93D8A"/>
    <w:multiLevelType w:val="multilevel"/>
    <w:tmpl w:val="A95EFE50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6" w15:restartNumberingAfterBreak="0">
    <w:nsid w:val="16880849"/>
    <w:multiLevelType w:val="hybridMultilevel"/>
    <w:tmpl w:val="7ECE451C"/>
    <w:lvl w:ilvl="0" w:tplc="54CA5F0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BB7FA3"/>
    <w:multiLevelType w:val="hybridMultilevel"/>
    <w:tmpl w:val="C8BA298E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37A04"/>
    <w:multiLevelType w:val="multilevel"/>
    <w:tmpl w:val="4848409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F246E54"/>
    <w:multiLevelType w:val="hybridMultilevel"/>
    <w:tmpl w:val="C046B960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6499F"/>
    <w:multiLevelType w:val="hybridMultilevel"/>
    <w:tmpl w:val="297E2614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B3343"/>
    <w:multiLevelType w:val="multilevel"/>
    <w:tmpl w:val="FED029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2C7201"/>
    <w:multiLevelType w:val="hybridMultilevel"/>
    <w:tmpl w:val="B0E4C94A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9B7B08"/>
    <w:multiLevelType w:val="hybridMultilevel"/>
    <w:tmpl w:val="460CB3C2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974B2"/>
    <w:multiLevelType w:val="hybridMultilevel"/>
    <w:tmpl w:val="3FD67458"/>
    <w:lvl w:ilvl="0" w:tplc="BCCC4FD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AD5048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C6F0C"/>
    <w:multiLevelType w:val="hybridMultilevel"/>
    <w:tmpl w:val="C5B65C1E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160C2"/>
    <w:multiLevelType w:val="hybridMultilevel"/>
    <w:tmpl w:val="8864F6C8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B048C7"/>
    <w:multiLevelType w:val="hybridMultilevel"/>
    <w:tmpl w:val="814828B2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3D6B71"/>
    <w:multiLevelType w:val="hybridMultilevel"/>
    <w:tmpl w:val="FED0294A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8369F4"/>
    <w:multiLevelType w:val="multilevel"/>
    <w:tmpl w:val="FED029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004F3B"/>
    <w:multiLevelType w:val="hybridMultilevel"/>
    <w:tmpl w:val="C0CE1BFA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5E4DC1"/>
    <w:multiLevelType w:val="hybridMultilevel"/>
    <w:tmpl w:val="4A58A33C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55EFC"/>
    <w:multiLevelType w:val="hybridMultilevel"/>
    <w:tmpl w:val="713EFB40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176E2"/>
    <w:multiLevelType w:val="hybridMultilevel"/>
    <w:tmpl w:val="171E3234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8D778B"/>
    <w:multiLevelType w:val="hybridMultilevel"/>
    <w:tmpl w:val="72C2FB64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91E81"/>
    <w:multiLevelType w:val="hybridMultilevel"/>
    <w:tmpl w:val="35F8BC56"/>
    <w:lvl w:ilvl="0" w:tplc="5C2686FE">
      <w:start w:val="5"/>
      <w:numFmt w:val="bullet"/>
      <w:lvlText w:val="-"/>
      <w:lvlJc w:val="left"/>
      <w:pPr>
        <w:ind w:left="720" w:hanging="360"/>
      </w:pPr>
      <w:rPr>
        <w:rFonts w:ascii="Calibri" w:hAnsi="Calibri" w:hint="default"/>
        <w:color w:val="000000" w:themeColor="text1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117BEC"/>
    <w:multiLevelType w:val="hybridMultilevel"/>
    <w:tmpl w:val="AA34091A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80A8A"/>
    <w:multiLevelType w:val="hybridMultilevel"/>
    <w:tmpl w:val="00E21F6A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FF6AFC"/>
    <w:multiLevelType w:val="hybridMultilevel"/>
    <w:tmpl w:val="13B2E636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60FC2"/>
    <w:multiLevelType w:val="hybridMultilevel"/>
    <w:tmpl w:val="682AA2AC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534BD"/>
    <w:multiLevelType w:val="hybridMultilevel"/>
    <w:tmpl w:val="E7B46074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9D182B"/>
    <w:multiLevelType w:val="hybridMultilevel"/>
    <w:tmpl w:val="AA0AE6D8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ADC"/>
    <w:multiLevelType w:val="hybridMultilevel"/>
    <w:tmpl w:val="F01C1252"/>
    <w:lvl w:ilvl="0" w:tplc="854E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757597"/>
    <w:multiLevelType w:val="multilevel"/>
    <w:tmpl w:val="FED0294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14"/>
  </w:num>
  <w:num w:numId="16">
    <w:abstractNumId w:val="8"/>
  </w:num>
  <w:num w:numId="17">
    <w:abstractNumId w:val="8"/>
  </w:num>
  <w:num w:numId="18">
    <w:abstractNumId w:val="18"/>
  </w:num>
  <w:num w:numId="19">
    <w:abstractNumId w:val="21"/>
  </w:num>
  <w:num w:numId="20">
    <w:abstractNumId w:val="33"/>
  </w:num>
  <w:num w:numId="21">
    <w:abstractNumId w:val="11"/>
  </w:num>
  <w:num w:numId="22">
    <w:abstractNumId w:val="23"/>
  </w:num>
  <w:num w:numId="23">
    <w:abstractNumId w:val="19"/>
  </w:num>
  <w:num w:numId="24">
    <w:abstractNumId w:val="2"/>
  </w:num>
  <w:num w:numId="25">
    <w:abstractNumId w:val="29"/>
  </w:num>
  <w:num w:numId="26">
    <w:abstractNumId w:val="28"/>
  </w:num>
  <w:num w:numId="27">
    <w:abstractNumId w:val="17"/>
  </w:num>
  <w:num w:numId="28">
    <w:abstractNumId w:val="10"/>
  </w:num>
  <w:num w:numId="29">
    <w:abstractNumId w:val="13"/>
  </w:num>
  <w:num w:numId="30">
    <w:abstractNumId w:val="7"/>
  </w:num>
  <w:num w:numId="31">
    <w:abstractNumId w:val="25"/>
  </w:num>
  <w:num w:numId="32">
    <w:abstractNumId w:val="0"/>
  </w:num>
  <w:num w:numId="33">
    <w:abstractNumId w:val="12"/>
  </w:num>
  <w:num w:numId="34">
    <w:abstractNumId w:val="32"/>
  </w:num>
  <w:num w:numId="35">
    <w:abstractNumId w:val="9"/>
  </w:num>
  <w:num w:numId="36">
    <w:abstractNumId w:val="22"/>
  </w:num>
  <w:num w:numId="37">
    <w:abstractNumId w:val="20"/>
  </w:num>
  <w:num w:numId="38">
    <w:abstractNumId w:val="30"/>
  </w:num>
  <w:num w:numId="39">
    <w:abstractNumId w:val="26"/>
  </w:num>
  <w:num w:numId="40">
    <w:abstractNumId w:val="24"/>
  </w:num>
  <w:num w:numId="41">
    <w:abstractNumId w:val="3"/>
  </w:num>
  <w:num w:numId="42">
    <w:abstractNumId w:val="27"/>
  </w:num>
  <w:num w:numId="43">
    <w:abstractNumId w:val="31"/>
  </w:num>
  <w:num w:numId="44">
    <w:abstractNumId w:val="1"/>
  </w:num>
  <w:num w:numId="45">
    <w:abstractNumId w:val="15"/>
  </w:num>
  <w:num w:numId="46">
    <w:abstractNumId w:val="16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C34"/>
    <w:rsid w:val="00007386"/>
    <w:rsid w:val="0001249C"/>
    <w:rsid w:val="00044B9B"/>
    <w:rsid w:val="00044F60"/>
    <w:rsid w:val="000650D2"/>
    <w:rsid w:val="00085592"/>
    <w:rsid w:val="00086582"/>
    <w:rsid w:val="000A559E"/>
    <w:rsid w:val="001025B4"/>
    <w:rsid w:val="0013752F"/>
    <w:rsid w:val="001552D4"/>
    <w:rsid w:val="00170869"/>
    <w:rsid w:val="00177337"/>
    <w:rsid w:val="00182A2D"/>
    <w:rsid w:val="00186B4D"/>
    <w:rsid w:val="0019061B"/>
    <w:rsid w:val="001B157C"/>
    <w:rsid w:val="001B1A76"/>
    <w:rsid w:val="001D46B9"/>
    <w:rsid w:val="0020625A"/>
    <w:rsid w:val="002109B1"/>
    <w:rsid w:val="00275F89"/>
    <w:rsid w:val="00285EB3"/>
    <w:rsid w:val="002922D4"/>
    <w:rsid w:val="002C5B2A"/>
    <w:rsid w:val="002E230A"/>
    <w:rsid w:val="00322C28"/>
    <w:rsid w:val="00330CFD"/>
    <w:rsid w:val="00332E74"/>
    <w:rsid w:val="0034750C"/>
    <w:rsid w:val="00352D7B"/>
    <w:rsid w:val="00363F16"/>
    <w:rsid w:val="003651FC"/>
    <w:rsid w:val="00386861"/>
    <w:rsid w:val="00394AA7"/>
    <w:rsid w:val="003B4EE7"/>
    <w:rsid w:val="003B5189"/>
    <w:rsid w:val="003C0EAB"/>
    <w:rsid w:val="003C57E0"/>
    <w:rsid w:val="003D6610"/>
    <w:rsid w:val="003E0CC3"/>
    <w:rsid w:val="003E77EB"/>
    <w:rsid w:val="003F2A3C"/>
    <w:rsid w:val="0040133F"/>
    <w:rsid w:val="00406A9C"/>
    <w:rsid w:val="004158C3"/>
    <w:rsid w:val="0042588A"/>
    <w:rsid w:val="00482A9D"/>
    <w:rsid w:val="00494A67"/>
    <w:rsid w:val="004A7CE5"/>
    <w:rsid w:val="004B00A4"/>
    <w:rsid w:val="004B6868"/>
    <w:rsid w:val="004C4386"/>
    <w:rsid w:val="004D3E03"/>
    <w:rsid w:val="004F408D"/>
    <w:rsid w:val="00500605"/>
    <w:rsid w:val="00502CA1"/>
    <w:rsid w:val="00505ED7"/>
    <w:rsid w:val="00507FE2"/>
    <w:rsid w:val="00531BC1"/>
    <w:rsid w:val="0053397B"/>
    <w:rsid w:val="00535C34"/>
    <w:rsid w:val="005540FD"/>
    <w:rsid w:val="00576684"/>
    <w:rsid w:val="00590E24"/>
    <w:rsid w:val="0059457D"/>
    <w:rsid w:val="0059734C"/>
    <w:rsid w:val="005B13A0"/>
    <w:rsid w:val="005C4870"/>
    <w:rsid w:val="005E551A"/>
    <w:rsid w:val="006008CF"/>
    <w:rsid w:val="00603810"/>
    <w:rsid w:val="0065337D"/>
    <w:rsid w:val="006A6E11"/>
    <w:rsid w:val="006A70AF"/>
    <w:rsid w:val="006B3CD2"/>
    <w:rsid w:val="006D00FE"/>
    <w:rsid w:val="006E4112"/>
    <w:rsid w:val="006F6B4C"/>
    <w:rsid w:val="006F7324"/>
    <w:rsid w:val="00704D82"/>
    <w:rsid w:val="00731751"/>
    <w:rsid w:val="007347D8"/>
    <w:rsid w:val="0077577D"/>
    <w:rsid w:val="00777411"/>
    <w:rsid w:val="00793308"/>
    <w:rsid w:val="007B3C2B"/>
    <w:rsid w:val="00821A47"/>
    <w:rsid w:val="008312BF"/>
    <w:rsid w:val="0083683B"/>
    <w:rsid w:val="00842D7D"/>
    <w:rsid w:val="00852DD0"/>
    <w:rsid w:val="00853F7B"/>
    <w:rsid w:val="008868C9"/>
    <w:rsid w:val="008B42B2"/>
    <w:rsid w:val="008B487C"/>
    <w:rsid w:val="008E35AD"/>
    <w:rsid w:val="008E52FB"/>
    <w:rsid w:val="00905DFF"/>
    <w:rsid w:val="00923687"/>
    <w:rsid w:val="009752D7"/>
    <w:rsid w:val="009841B4"/>
    <w:rsid w:val="00984C1B"/>
    <w:rsid w:val="0098568F"/>
    <w:rsid w:val="009A2844"/>
    <w:rsid w:val="009A3D3A"/>
    <w:rsid w:val="009D793D"/>
    <w:rsid w:val="009E059E"/>
    <w:rsid w:val="009F3EBB"/>
    <w:rsid w:val="00A007F2"/>
    <w:rsid w:val="00A200EF"/>
    <w:rsid w:val="00A360C5"/>
    <w:rsid w:val="00A51203"/>
    <w:rsid w:val="00A713DD"/>
    <w:rsid w:val="00A747F6"/>
    <w:rsid w:val="00A81DF8"/>
    <w:rsid w:val="00A849D6"/>
    <w:rsid w:val="00AF5234"/>
    <w:rsid w:val="00B059AE"/>
    <w:rsid w:val="00B15C1D"/>
    <w:rsid w:val="00B461D1"/>
    <w:rsid w:val="00B464E2"/>
    <w:rsid w:val="00B7040E"/>
    <w:rsid w:val="00B843F0"/>
    <w:rsid w:val="00B9603F"/>
    <w:rsid w:val="00BB2A91"/>
    <w:rsid w:val="00BF6650"/>
    <w:rsid w:val="00C156A7"/>
    <w:rsid w:val="00C2249E"/>
    <w:rsid w:val="00C31CE5"/>
    <w:rsid w:val="00C3697E"/>
    <w:rsid w:val="00C40B7F"/>
    <w:rsid w:val="00C41728"/>
    <w:rsid w:val="00C47B1B"/>
    <w:rsid w:val="00C51D61"/>
    <w:rsid w:val="00C5228D"/>
    <w:rsid w:val="00C54B18"/>
    <w:rsid w:val="00C6070A"/>
    <w:rsid w:val="00C92AD2"/>
    <w:rsid w:val="00C95BF1"/>
    <w:rsid w:val="00CB3F65"/>
    <w:rsid w:val="00CB76D3"/>
    <w:rsid w:val="00CC1FBF"/>
    <w:rsid w:val="00CC6B4A"/>
    <w:rsid w:val="00CD05F4"/>
    <w:rsid w:val="00CD2002"/>
    <w:rsid w:val="00D070D1"/>
    <w:rsid w:val="00D10D96"/>
    <w:rsid w:val="00D265C8"/>
    <w:rsid w:val="00D4125D"/>
    <w:rsid w:val="00D412D3"/>
    <w:rsid w:val="00D565FB"/>
    <w:rsid w:val="00D63379"/>
    <w:rsid w:val="00D71D60"/>
    <w:rsid w:val="00D7445E"/>
    <w:rsid w:val="00DA2555"/>
    <w:rsid w:val="00DA699A"/>
    <w:rsid w:val="00DB0465"/>
    <w:rsid w:val="00E27825"/>
    <w:rsid w:val="00E34CF6"/>
    <w:rsid w:val="00E51B30"/>
    <w:rsid w:val="00E5418C"/>
    <w:rsid w:val="00E62F44"/>
    <w:rsid w:val="00E76284"/>
    <w:rsid w:val="00E800B0"/>
    <w:rsid w:val="00E80143"/>
    <w:rsid w:val="00E87EE6"/>
    <w:rsid w:val="00E939A3"/>
    <w:rsid w:val="00EA2AE8"/>
    <w:rsid w:val="00EB2CD2"/>
    <w:rsid w:val="00EC18F8"/>
    <w:rsid w:val="00ED559E"/>
    <w:rsid w:val="00EE19F4"/>
    <w:rsid w:val="00EE4BF3"/>
    <w:rsid w:val="00EE6481"/>
    <w:rsid w:val="00EF1458"/>
    <w:rsid w:val="00F13761"/>
    <w:rsid w:val="00F21684"/>
    <w:rsid w:val="00F22532"/>
    <w:rsid w:val="00F54CB5"/>
    <w:rsid w:val="00F63819"/>
    <w:rsid w:val="00F87771"/>
    <w:rsid w:val="00F94AC7"/>
    <w:rsid w:val="00F97970"/>
    <w:rsid w:val="00FA1381"/>
    <w:rsid w:val="00FA7B34"/>
    <w:rsid w:val="00FF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EDF95F10-99F9-4267-B579-E4C0DDDBC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e du document"/>
    <w:qFormat/>
    <w:rsid w:val="009A2844"/>
    <w:pPr>
      <w:jc w:val="both"/>
    </w:pPr>
    <w:rPr>
      <w:rFonts w:ascii="Malgun Gothic Semilight" w:hAnsi="Malgun Gothic Semilight"/>
    </w:rPr>
  </w:style>
  <w:style w:type="paragraph" w:styleId="Titre1">
    <w:name w:val="heading 1"/>
    <w:basedOn w:val="Normal"/>
    <w:next w:val="Normal"/>
    <w:link w:val="Titre1Car"/>
    <w:qFormat/>
    <w:rsid w:val="00A200EF"/>
    <w:pPr>
      <w:keepNext/>
      <w:numPr>
        <w:numId w:val="3"/>
      </w:numPr>
      <w:spacing w:before="240" w:after="60"/>
      <w:outlineLvl w:val="0"/>
    </w:pPr>
    <w:rPr>
      <w:rFonts w:ascii="Calibri" w:hAnsi="Calibri" w:cs="Arial"/>
      <w:b/>
      <w:bCs/>
      <w:color w:val="009CDA"/>
      <w:kern w:val="32"/>
      <w:sz w:val="28"/>
      <w:szCs w:val="32"/>
    </w:rPr>
  </w:style>
  <w:style w:type="paragraph" w:styleId="Titre2">
    <w:name w:val="heading 2"/>
    <w:basedOn w:val="Normal"/>
    <w:next w:val="Normal"/>
    <w:link w:val="Titre2Car"/>
    <w:qFormat/>
    <w:rsid w:val="00A200EF"/>
    <w:pPr>
      <w:keepNext/>
      <w:numPr>
        <w:ilvl w:val="1"/>
        <w:numId w:val="3"/>
      </w:numPr>
      <w:spacing w:before="240" w:after="60"/>
      <w:outlineLvl w:val="1"/>
    </w:pPr>
    <w:rPr>
      <w:rFonts w:ascii="Calibri" w:hAnsi="Calibri" w:cs="Arial"/>
      <w:bCs/>
      <w:iCs/>
      <w:color w:val="009CDA"/>
      <w:sz w:val="26"/>
      <w:szCs w:val="28"/>
    </w:rPr>
  </w:style>
  <w:style w:type="paragraph" w:styleId="Titre3">
    <w:name w:val="heading 3"/>
    <w:basedOn w:val="Normal"/>
    <w:next w:val="Normal"/>
    <w:qFormat/>
    <w:rsid w:val="00275F89"/>
    <w:pPr>
      <w:keepNext/>
      <w:numPr>
        <w:ilvl w:val="2"/>
        <w:numId w:val="3"/>
      </w:numPr>
      <w:spacing w:before="240" w:after="60"/>
      <w:outlineLvl w:val="2"/>
    </w:pPr>
    <w:rPr>
      <w:rFonts w:ascii="Calibri" w:hAnsi="Calibri" w:cs="Arial"/>
      <w:bCs/>
      <w:color w:val="00B5EF"/>
      <w:sz w:val="24"/>
      <w:szCs w:val="26"/>
    </w:rPr>
  </w:style>
  <w:style w:type="paragraph" w:styleId="Titre4">
    <w:name w:val="heading 4"/>
    <w:basedOn w:val="Normal"/>
    <w:next w:val="Normal"/>
    <w:qFormat/>
    <w:rsid w:val="006D00FE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6D00FE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6D00FE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6D00FE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re8">
    <w:name w:val="heading 8"/>
    <w:basedOn w:val="Normal"/>
    <w:next w:val="Normal"/>
    <w:qFormat/>
    <w:rsid w:val="006D00FE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itre9">
    <w:name w:val="heading 9"/>
    <w:basedOn w:val="Normal"/>
    <w:next w:val="Normal"/>
    <w:qFormat/>
    <w:rsid w:val="006D00FE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94AA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394AA7"/>
    <w:pPr>
      <w:tabs>
        <w:tab w:val="center" w:pos="4536"/>
        <w:tab w:val="right" w:pos="9072"/>
      </w:tabs>
    </w:pPr>
  </w:style>
  <w:style w:type="character" w:styleId="Numrodepage">
    <w:name w:val="page number"/>
    <w:rsid w:val="00500605"/>
    <w:rPr>
      <w:rFonts w:ascii="Arial" w:hAnsi="Arial"/>
      <w:sz w:val="20"/>
    </w:rPr>
  </w:style>
  <w:style w:type="paragraph" w:customStyle="1" w:styleId="Mentions">
    <w:name w:val="Mentions"/>
    <w:basedOn w:val="Normal"/>
    <w:link w:val="MentionsCar"/>
    <w:rsid w:val="00500605"/>
    <w:rPr>
      <w:b/>
      <w:color w:val="5F5F5F"/>
    </w:rPr>
  </w:style>
  <w:style w:type="character" w:customStyle="1" w:styleId="MentionsCar">
    <w:name w:val="Mentions Car"/>
    <w:link w:val="Mentions"/>
    <w:rsid w:val="00500605"/>
    <w:rPr>
      <w:rFonts w:ascii="Arial" w:hAnsi="Arial"/>
      <w:b/>
      <w:color w:val="5F5F5F"/>
      <w:lang w:val="fr-FR" w:eastAsia="fr-FR" w:bidi="ar-SA"/>
    </w:rPr>
  </w:style>
  <w:style w:type="character" w:customStyle="1" w:styleId="Titre1Car">
    <w:name w:val="Titre 1 Car"/>
    <w:link w:val="Titre1"/>
    <w:rsid w:val="00A200EF"/>
    <w:rPr>
      <w:rFonts w:ascii="Calibri" w:hAnsi="Calibri" w:cs="Arial"/>
      <w:b/>
      <w:bCs/>
      <w:color w:val="009CDA"/>
      <w:kern w:val="32"/>
      <w:sz w:val="28"/>
      <w:szCs w:val="32"/>
    </w:rPr>
  </w:style>
  <w:style w:type="character" w:customStyle="1" w:styleId="Titre2Car">
    <w:name w:val="Titre 2 Car"/>
    <w:link w:val="Titre2"/>
    <w:rsid w:val="00A200EF"/>
    <w:rPr>
      <w:rFonts w:ascii="Calibri" w:hAnsi="Calibri" w:cs="Arial"/>
      <w:bCs/>
      <w:iCs/>
      <w:color w:val="009CDA"/>
      <w:sz w:val="26"/>
      <w:szCs w:val="28"/>
    </w:rPr>
  </w:style>
  <w:style w:type="paragraph" w:customStyle="1" w:styleId="Soulign">
    <w:name w:val="Souligné"/>
    <w:basedOn w:val="Normal"/>
    <w:rsid w:val="006D00FE"/>
    <w:rPr>
      <w:color w:val="880029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668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57668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4125D"/>
    <w:pPr>
      <w:ind w:left="720"/>
      <w:contextualSpacing/>
    </w:pPr>
  </w:style>
  <w:style w:type="table" w:styleId="Grilledutableau">
    <w:name w:val="Table Grid"/>
    <w:basedOn w:val="TableauNormal"/>
    <w:uiPriority w:val="39"/>
    <w:rsid w:val="003C5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5">
    <w:name w:val="Grid Table 1 Light Accent 5"/>
    <w:basedOn w:val="TableauNormal"/>
    <w:uiPriority w:val="46"/>
    <w:rsid w:val="003C57E0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C92AD2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C92A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92AD2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C92AD2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F6B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6F6B4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TableauListe1Clair-Accentuation1">
    <w:name w:val="List Table 1 Light Accent 1"/>
    <w:basedOn w:val="TableauNormal"/>
    <w:uiPriority w:val="46"/>
    <w:rsid w:val="003C0EA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2-Accentuation1">
    <w:name w:val="List Table 2 Accent 1"/>
    <w:basedOn w:val="TableauNormal"/>
    <w:uiPriority w:val="47"/>
    <w:rsid w:val="005C487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01249C"/>
    <w:pPr>
      <w:spacing w:after="100"/>
      <w:ind w:left="400"/>
    </w:pPr>
  </w:style>
  <w:style w:type="paragraph" w:styleId="Lgende">
    <w:name w:val="caption"/>
    <w:basedOn w:val="Normal"/>
    <w:next w:val="Normal"/>
    <w:uiPriority w:val="35"/>
    <w:unhideWhenUsed/>
    <w:qFormat/>
    <w:rsid w:val="00531BC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9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\\mt-11118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UNEX02\Desktop\2019-07-05%20masque%20GED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4C8B7-85B1-49C3-96EC-D199C46EA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2019-07-05 masque GED</Template>
  <TotalTime>1052</TotalTime>
  <Pages>9</Pages>
  <Words>1664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Objet et champ d'application</vt:lpstr>
    </vt:vector>
  </TitlesOfParts>
  <Company>Hospices Civils de Lyon</Company>
  <LinksUpToDate>false</LinksUpToDate>
  <CharactersWithSpaces>10916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Objet et champ d'application</dc:title>
  <dc:subject/>
  <dc:creator>BRUN, Ext-Solenne</dc:creator>
  <cp:keywords/>
  <cp:lastModifiedBy>BRUN, Ext-Solenne</cp:lastModifiedBy>
  <cp:revision>47</cp:revision>
  <cp:lastPrinted>2013-12-10T08:35:00Z</cp:lastPrinted>
  <dcterms:created xsi:type="dcterms:W3CDTF">2019-12-31T14:41:00Z</dcterms:created>
  <dcterms:modified xsi:type="dcterms:W3CDTF">2020-07-08T11:33:00Z</dcterms:modified>
</cp:coreProperties>
</file>